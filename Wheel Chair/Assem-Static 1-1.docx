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04959D2D" w14:textId="77777777" w:rsidTr="00A43A5B">
        <w:trPr>
          <w:cantSplit/>
          <w:trHeight w:val="4488"/>
        </w:trPr>
        <w:tc>
          <w:tcPr>
            <w:tcW w:w="6285" w:type="dxa"/>
          </w:tcPr>
          <w:p w14:paraId="5FE15EBF" w14:textId="56ACDD7E" w:rsidR="00F448BC" w:rsidRDefault="00C21A7B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0BA048A" wp14:editId="638C6681">
                  <wp:extent cx="3853815" cy="2399030"/>
                  <wp:effectExtent l="0" t="0" r="0" b="127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39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0F237170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63FCBC09" w14:textId="1C243D5E" w:rsidR="00B77317" w:rsidRPr="00CD1539" w:rsidRDefault="00C21A7B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</w:t>
                  </w:r>
                  <w:proofErr w:type="gramStart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proofErr w:type="spellStart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Assem</w:t>
                  </w:r>
                  <w:proofErr w:type="spellEnd"/>
                  <w:proofErr w:type="gramEnd"/>
                </w:p>
                <w:p w14:paraId="71C683FA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67C1FE6F" w14:textId="7ED86C53" w:rsidR="00B77317" w:rsidRPr="00CD1539" w:rsidRDefault="00C21A7B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Wednesday, December 21, 2022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  <w:proofErr w:type="spellEnd"/>
                </w:p>
                <w:p w14:paraId="184AE8D4" w14:textId="1167627F" w:rsidR="00B77317" w:rsidRPr="00CD1539" w:rsidRDefault="00C21A7B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1</w:t>
                  </w:r>
                </w:p>
                <w:p w14:paraId="0CD2D433" w14:textId="7FAA53C1" w:rsidR="00B77317" w:rsidRPr="006A441F" w:rsidRDefault="00C21A7B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51D3699C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5DC37F0C" w14:textId="1D0D08C7" w:rsidR="00B77317" w:rsidRDefault="00C21A7B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3919DA61" w14:textId="28E86ED8" w:rsidR="00C21A7B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122533392" w:history="1">
                        <w:r w:rsidR="00C21A7B" w:rsidRPr="004A4315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C21A7B">
                          <w:rPr>
                            <w:noProof/>
                            <w:webHidden/>
                          </w:rPr>
                          <w:tab/>
                        </w:r>
                        <w:r w:rsidR="00C21A7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C21A7B">
                          <w:rPr>
                            <w:noProof/>
                            <w:webHidden/>
                          </w:rPr>
                          <w:instrText xml:space="preserve"> PAGEREF _Toc122533392 \h </w:instrText>
                        </w:r>
                        <w:r w:rsidR="00C21A7B">
                          <w:rPr>
                            <w:noProof/>
                            <w:webHidden/>
                          </w:rPr>
                        </w:r>
                        <w:r w:rsidR="00C21A7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C21A7B">
                          <w:rPr>
                            <w:noProof/>
                            <w:webHidden/>
                          </w:rPr>
                          <w:t>1</w:t>
                        </w:r>
                        <w:r w:rsidR="00C21A7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FDB86D8" w14:textId="6E71CD74" w:rsidR="00C21A7B" w:rsidRDefault="00C21A7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22533393" w:history="1">
                        <w:r w:rsidRPr="004A4315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_Toc122533393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3D0CA83" w14:textId="4DFC00EE" w:rsidR="00C21A7B" w:rsidRDefault="00C21A7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22533394" w:history="1">
                        <w:r w:rsidRPr="004A4315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_Toc122533394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BF5C65A" w14:textId="524425C4" w:rsidR="00C21A7B" w:rsidRDefault="00C21A7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22533395" w:history="1">
                        <w:r w:rsidRPr="004A4315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_Toc122533395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EC73E77" w14:textId="347DA08B" w:rsidR="00C21A7B" w:rsidRDefault="00C21A7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22533396" w:history="1">
                        <w:r w:rsidRPr="004A4315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_Toc122533396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CB437EB" w14:textId="4CB92981" w:rsidR="00C21A7B" w:rsidRDefault="00C21A7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22533397" w:history="1">
                        <w:r w:rsidRPr="004A4315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_Toc122533397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8D2004D" w14:textId="7C5325DA" w:rsidR="00C21A7B" w:rsidRDefault="00C21A7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22533398" w:history="1">
                        <w:r w:rsidRPr="004A4315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_Toc122533398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B6239DA" w14:textId="5E971FCC" w:rsidR="00C21A7B" w:rsidRDefault="00C21A7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22533399" w:history="1">
                        <w:r w:rsidRPr="004A4315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_Toc122533399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2523CA9" w14:textId="260CF135" w:rsidR="00C21A7B" w:rsidRDefault="00C21A7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22533400" w:history="1">
                        <w:r w:rsidRPr="004A4315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_Toc122533400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7EDD869" w14:textId="720BE550" w:rsidR="00C21A7B" w:rsidRDefault="00C21A7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22533401" w:history="1">
                        <w:r w:rsidRPr="004A4315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_Toc122533401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A943D1C" w14:textId="0BB67B23" w:rsidR="00C21A7B" w:rsidRDefault="00C21A7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22533402" w:history="1">
                        <w:r w:rsidRPr="004A4315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_Toc122533402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3F95CE0" w14:textId="68FDD750" w:rsidR="00C21A7B" w:rsidRDefault="00C21A7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22533403" w:history="1">
                        <w:r w:rsidRPr="004A4315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_Toc122533403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06CC109" w14:textId="61B47720" w:rsidR="00C21A7B" w:rsidRDefault="00C21A7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22533404" w:history="1">
                        <w:r w:rsidRPr="004A4315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_Toc122533404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73650EF" w14:textId="219CA416" w:rsidR="00C21A7B" w:rsidRDefault="00C21A7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22533405" w:history="1">
                        <w:r w:rsidRPr="004A4315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_Toc122533405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9CBB26B" w14:textId="79DE3AE0" w:rsidR="00C21A7B" w:rsidRDefault="00C21A7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22533406" w:history="1">
                        <w:r w:rsidRPr="004A4315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_Toc122533406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FEDD364" w14:textId="7688ABA7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36876E0C" w14:textId="77777777" w:rsidR="00F448BC" w:rsidRDefault="00F448BC" w:rsidP="00A5373F"/>
        </w:tc>
      </w:tr>
      <w:tr w:rsidR="00F448BC" w14:paraId="4E6208DF" w14:textId="77777777" w:rsidTr="00BE081A">
        <w:trPr>
          <w:cantSplit/>
          <w:trHeight w:val="3924"/>
        </w:trPr>
        <w:tc>
          <w:tcPr>
            <w:tcW w:w="6285" w:type="dxa"/>
          </w:tcPr>
          <w:p w14:paraId="7ABB8084" w14:textId="2FD14C7D" w:rsidR="00C27B5D" w:rsidRDefault="00C21A7B" w:rsidP="00C27B5D">
            <w:pPr>
              <w:pStyle w:val="Heading1"/>
              <w:outlineLvl w:val="0"/>
            </w:pPr>
            <w:bookmarkStart w:id="0" w:name="_Toc122533392"/>
            <w:r>
              <w:t>Description</w:t>
            </w:r>
            <w:bookmarkEnd w:id="0"/>
          </w:p>
          <w:p w14:paraId="063E3880" w14:textId="69635E53" w:rsidR="00F448BC" w:rsidRPr="00E65D6E" w:rsidRDefault="00C21A7B" w:rsidP="00FF408C">
            <w:r>
              <w:t>No Data</w:t>
            </w:r>
          </w:p>
        </w:tc>
        <w:tc>
          <w:tcPr>
            <w:tcW w:w="4713" w:type="dxa"/>
            <w:vMerge/>
          </w:tcPr>
          <w:p w14:paraId="1C0A3362" w14:textId="77777777" w:rsidR="00F448BC" w:rsidRPr="00A33AA4" w:rsidRDefault="00F448BC" w:rsidP="00840CC7">
            <w:pPr>
              <w:pStyle w:val="TOC3"/>
            </w:pPr>
          </w:p>
        </w:tc>
      </w:tr>
    </w:tbl>
    <w:p w14:paraId="21FB3DC9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5B39CCDC" w14:textId="77777777" w:rsidTr="00DD03CF">
        <w:tc>
          <w:tcPr>
            <w:tcW w:w="11016" w:type="dxa"/>
          </w:tcPr>
          <w:p w14:paraId="3E7E1BA4" w14:textId="7737D4AB" w:rsidR="00343025" w:rsidRDefault="00C21A7B" w:rsidP="00343025">
            <w:pPr>
              <w:pStyle w:val="Heading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122533393"/>
            <w:r>
              <w:lastRenderedPageBreak/>
              <w:t>Assumptions</w:t>
            </w:r>
            <w:bookmarkEnd w:id="4"/>
          </w:p>
          <w:p w14:paraId="193D2ED1" w14:textId="47CCCD32" w:rsidR="00A96F2C" w:rsidRDefault="00A96F2C" w:rsidP="00A96F2C"/>
        </w:tc>
      </w:tr>
    </w:tbl>
    <w:p w14:paraId="5374F1F5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3D97D076" w14:textId="77777777" w:rsidTr="00ED5A01">
        <w:tc>
          <w:tcPr>
            <w:tcW w:w="11016" w:type="dxa"/>
          </w:tcPr>
          <w:p w14:paraId="48731C45" w14:textId="7F6A0538" w:rsidR="00FF408C" w:rsidRDefault="00C21A7B" w:rsidP="00FF408C">
            <w:pPr>
              <w:pStyle w:val="Heading1"/>
              <w:outlineLvl w:val="0"/>
            </w:pPr>
            <w:bookmarkStart w:id="5" w:name="_Toc122533394"/>
            <w:r>
              <w:lastRenderedPageBreak/>
              <w:t>Model Information</w:t>
            </w:r>
            <w:bookmarkEnd w:id="5"/>
          </w:p>
          <w:p w14:paraId="03105BDC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0E45AB88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2382FC91" w14:textId="77777777" w:rsidTr="00077EA0">
                    <w:tc>
                      <w:tcPr>
                        <w:tcW w:w="8640" w:type="dxa"/>
                      </w:tcPr>
                      <w:p w14:paraId="25A0C3C4" w14:textId="0EB7C6AA" w:rsidR="00077EA0" w:rsidRDefault="00C21A7B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lastRenderedPageBreak/>
                          <w:drawing>
                            <wp:inline distT="0" distB="0" distL="0" distR="0" wp14:anchorId="3B4D3323" wp14:editId="78290D64">
                              <wp:extent cx="5349240" cy="4489450"/>
                              <wp:effectExtent l="0" t="0" r="3810" b="6350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44894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7320004B" w14:textId="4E68488E" w:rsidR="00C16188" w:rsidRDefault="00C21A7B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Assem</w:t>
                  </w:r>
                </w:p>
                <w:p w14:paraId="2DB8313D" w14:textId="7F1BF73E" w:rsidR="00C16188" w:rsidRDefault="00C21A7B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1AFA35CC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1D246FE" w14:textId="7BBBABD4" w:rsidR="00C16188" w:rsidRPr="0044448A" w:rsidRDefault="00C21A7B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699720B3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BEE9D71" w14:textId="694E7D28" w:rsidR="00C16188" w:rsidRDefault="00C21A7B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C1AB2B8" w14:textId="23622EDD" w:rsidR="00C16188" w:rsidRDefault="00C21A7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7471F4E" w14:textId="608A6DDD" w:rsidR="00C16188" w:rsidRDefault="00C21A7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E889A5F" w14:textId="216C76E6" w:rsidR="00C16188" w:rsidRDefault="00C21A7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C21A7B" w14:paraId="5C743211" w14:textId="77777777" w:rsidTr="0056272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842BAF" w14:textId="4BB660AF" w:rsidR="00C21A7B" w:rsidRDefault="00C21A7B" w:rsidP="00562729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Sweep-Thin1</w:t>
                  </w:r>
                </w:p>
                <w:p w14:paraId="178C9558" w14:textId="6421DB2C" w:rsidR="00C21A7B" w:rsidRPr="0044448A" w:rsidRDefault="00C21A7B" w:rsidP="00562729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01E2039A" wp14:editId="5CBD78E8">
                        <wp:extent cx="1562735" cy="1311910"/>
                        <wp:effectExtent l="0" t="0" r="0" b="254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311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4A105D" w14:textId="7F9BD3DC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A44E48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Mass:13.5642 kg</w:t>
                  </w:r>
                </w:p>
                <w:p w14:paraId="4A026CC1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Volume:0.001739 m^3</w:t>
                  </w:r>
                </w:p>
                <w:p w14:paraId="279D6F89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Density:7,800 kg/m^3</w:t>
                  </w:r>
                </w:p>
                <w:p w14:paraId="108D1E1B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Weight:132.929 N</w:t>
                  </w:r>
                </w:p>
                <w:p w14:paraId="3F626686" w14:textId="5DCCB01D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EC0BEC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C:\Users\User\OneDrive\Desktop\solidworks projects\Wheel Chair\Part3.SLDPRT</w:t>
                  </w:r>
                </w:p>
                <w:p w14:paraId="3D03F8FF" w14:textId="6E920B1D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Aug  9 20:43:40 2022</w:t>
                  </w:r>
                </w:p>
              </w:tc>
            </w:tr>
            <w:tr w:rsidR="00C21A7B" w14:paraId="611C8022" w14:textId="77777777" w:rsidTr="0056272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0B19170" w14:textId="2058988D" w:rsidR="00C21A7B" w:rsidRDefault="00C21A7B" w:rsidP="00562729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Sweep-Thin1</w:t>
                  </w:r>
                </w:p>
                <w:p w14:paraId="672558AA" w14:textId="1FF42EAF" w:rsidR="00C21A7B" w:rsidRPr="0044448A" w:rsidRDefault="00C21A7B" w:rsidP="00562729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5AFC357" wp14:editId="16868930">
                        <wp:extent cx="1562735" cy="1311910"/>
                        <wp:effectExtent l="0" t="0" r="0" b="2540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311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EC77004" w14:textId="341B04E5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930A78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Mass:13.5642 kg</w:t>
                  </w:r>
                </w:p>
                <w:p w14:paraId="450F452F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Volume:0.001739 m^3</w:t>
                  </w:r>
                </w:p>
                <w:p w14:paraId="60E628FE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Density:7,800 kg/m^3</w:t>
                  </w:r>
                </w:p>
                <w:p w14:paraId="632D9858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Weight:132.929 N</w:t>
                  </w:r>
                </w:p>
                <w:p w14:paraId="6420FF66" w14:textId="78BF6FB6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E1C0B59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C:\Users\User\OneDrive\Desktop\solidworks projects\Wheel Chair\Part3.SLDPRT</w:t>
                  </w:r>
                </w:p>
                <w:p w14:paraId="60F2E3DD" w14:textId="24EC2941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Aug  9 20:43:40 2022</w:t>
                  </w:r>
                </w:p>
              </w:tc>
            </w:tr>
            <w:tr w:rsidR="00C21A7B" w14:paraId="20F0052D" w14:textId="77777777" w:rsidTr="0056272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6C72F1" w14:textId="08327740" w:rsidR="00C21A7B" w:rsidRDefault="00C21A7B" w:rsidP="00562729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Fillet1</w:t>
                  </w:r>
                </w:p>
                <w:p w14:paraId="6482522D" w14:textId="005BC772" w:rsidR="00C21A7B" w:rsidRPr="0044448A" w:rsidRDefault="00C21A7B" w:rsidP="00562729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BFF0F78" wp14:editId="58D21013">
                        <wp:extent cx="1562735" cy="1311910"/>
                        <wp:effectExtent l="0" t="0" r="0" b="2540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311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6978540" w14:textId="3AA9CE66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2E53CDC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Mass:11.3096 kg</w:t>
                  </w:r>
                </w:p>
                <w:p w14:paraId="0597A8E5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Volume:0.00144995 m^3</w:t>
                  </w:r>
                </w:p>
                <w:p w14:paraId="28F66D68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Density:7,800 kg/m^3</w:t>
                  </w:r>
                </w:p>
                <w:p w14:paraId="15FC038D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Weight:110.834 N</w:t>
                  </w:r>
                </w:p>
                <w:p w14:paraId="2DDFE096" w14:textId="10CFFBD0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937568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C:\Users\User\OneDrive\Desktop\solidworks projects\Wheel Chair\Part4.SLDPRT</w:t>
                  </w:r>
                </w:p>
                <w:p w14:paraId="00B7A98C" w14:textId="130C1195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Aug  9 20:50:30 2022</w:t>
                  </w:r>
                </w:p>
              </w:tc>
            </w:tr>
            <w:tr w:rsidR="00C21A7B" w14:paraId="21C811B5" w14:textId="77777777" w:rsidTr="0056272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303545C" w14:textId="79652242" w:rsidR="00C21A7B" w:rsidRDefault="00C21A7B" w:rsidP="00562729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Fillet1</w:t>
                  </w:r>
                </w:p>
                <w:p w14:paraId="21C81791" w14:textId="701E7814" w:rsidR="00C21A7B" w:rsidRPr="0044448A" w:rsidRDefault="00C21A7B" w:rsidP="00562729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BF17B12" wp14:editId="7F6366E3">
                        <wp:extent cx="1562735" cy="1311910"/>
                        <wp:effectExtent l="0" t="0" r="0" b="254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311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3CD21C" w14:textId="302BA2FB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20AC6F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Mass:11.3096 kg</w:t>
                  </w:r>
                </w:p>
                <w:p w14:paraId="440232DC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Volume:0.00144995 m^3</w:t>
                  </w:r>
                </w:p>
                <w:p w14:paraId="1C04E7AB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Density:7,800 kg/m^3</w:t>
                  </w:r>
                </w:p>
                <w:p w14:paraId="20B7BA65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Weight:110.834 N</w:t>
                  </w:r>
                </w:p>
                <w:p w14:paraId="7C552F62" w14:textId="033844E5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A481BE7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C:\Users\User\OneDrive\Desktop\solidworks projects\Wheel Chair\Part4.SLDPRT</w:t>
                  </w:r>
                </w:p>
                <w:p w14:paraId="6B07B56D" w14:textId="0B63353A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Aug  9 20:50:30 2022</w:t>
                  </w:r>
                </w:p>
              </w:tc>
            </w:tr>
            <w:tr w:rsidR="00C21A7B" w14:paraId="56480ABE" w14:textId="77777777" w:rsidTr="0056272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35C1104" w14:textId="6BD5C7F7" w:rsidR="00C21A7B" w:rsidRDefault="00C21A7B" w:rsidP="00562729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Mirror4</w:t>
                  </w:r>
                </w:p>
                <w:p w14:paraId="4E058C23" w14:textId="0489DE05" w:rsidR="00C21A7B" w:rsidRPr="0044448A" w:rsidRDefault="00C21A7B" w:rsidP="00562729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817249B" wp14:editId="761C2AA5">
                        <wp:extent cx="1562735" cy="1311910"/>
                        <wp:effectExtent l="0" t="0" r="0" b="2540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311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DDF1B5" w14:textId="5F0DE9F4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5A5601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Mass:35.0645 kg</w:t>
                  </w:r>
                </w:p>
                <w:p w14:paraId="5F1398BB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Volume:0.00449545 m^3</w:t>
                  </w:r>
                </w:p>
                <w:p w14:paraId="1474E207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Density:7,800 kg/m^3</w:t>
                  </w:r>
                </w:p>
                <w:p w14:paraId="75F19808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Weight:343.632 N</w:t>
                  </w:r>
                </w:p>
                <w:p w14:paraId="6E8E822B" w14:textId="630FF331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F3ADBA2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C:\Users\User\OneDrive\Desktop\solidworks projects\Wheel Chair\Part5.SLDPRT</w:t>
                  </w:r>
                </w:p>
                <w:p w14:paraId="6C24AE85" w14:textId="2008B217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Aug  9 20:59:36 2022</w:t>
                  </w:r>
                </w:p>
              </w:tc>
            </w:tr>
            <w:tr w:rsidR="00C21A7B" w14:paraId="11DF8339" w14:textId="77777777" w:rsidTr="0056272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D1008E" w14:textId="76176CBA" w:rsidR="00C21A7B" w:rsidRDefault="00C21A7B" w:rsidP="00562729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Extrude-Thin1</w:t>
                  </w:r>
                </w:p>
                <w:p w14:paraId="010EFFC9" w14:textId="4407F88C" w:rsidR="00C21A7B" w:rsidRPr="0044448A" w:rsidRDefault="00C21A7B" w:rsidP="00562729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00D6E104" wp14:editId="789C207B">
                        <wp:extent cx="1562735" cy="1311910"/>
                        <wp:effectExtent l="0" t="0" r="0" b="2540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311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7777E56" w14:textId="1EF00744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F8D3926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Mass:187.2 kg</w:t>
                  </w:r>
                </w:p>
                <w:p w14:paraId="611BEFE1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Volume:0.024 m^3</w:t>
                  </w:r>
                </w:p>
                <w:p w14:paraId="17061022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Density:7,800 kg/m^3</w:t>
                  </w:r>
                </w:p>
                <w:p w14:paraId="162659D9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Weight:1,834.56 N</w:t>
                  </w:r>
                </w:p>
                <w:p w14:paraId="7E368B8C" w14:textId="5EA5B53A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2B804DE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C:\Users\User\OneDrive\Desktop\solidworks projects\Wheel Chair\Part6.SLDPRT</w:t>
                  </w:r>
                </w:p>
                <w:p w14:paraId="0D946B28" w14:textId="389F818E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Aug  9 21:01:52 2022</w:t>
                  </w:r>
                </w:p>
              </w:tc>
            </w:tr>
            <w:tr w:rsidR="00C21A7B" w14:paraId="0799B506" w14:textId="77777777" w:rsidTr="0056272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6B9E332" w14:textId="4B71A2C4" w:rsidR="00C21A7B" w:rsidRDefault="00C21A7B" w:rsidP="00562729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Cut-Extrude2</w:t>
                  </w:r>
                </w:p>
                <w:p w14:paraId="644DC58F" w14:textId="4B64F237" w:rsidR="00C21A7B" w:rsidRPr="0044448A" w:rsidRDefault="00C21A7B" w:rsidP="00562729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AAD1081" wp14:editId="26400140">
                        <wp:extent cx="1562735" cy="1311910"/>
                        <wp:effectExtent l="0" t="0" r="0" b="254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311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A0FB55" w14:textId="3BAD95A4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B7C56DD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Mass:3.61492 kg</w:t>
                  </w:r>
                </w:p>
                <w:p w14:paraId="443A0342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Volume:0.000463451 m^3</w:t>
                  </w:r>
                </w:p>
                <w:p w14:paraId="764B7B91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Density:7,800 kg/m^3</w:t>
                  </w:r>
                </w:p>
                <w:p w14:paraId="7E77DA13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Weight:35.4262 N</w:t>
                  </w:r>
                </w:p>
                <w:p w14:paraId="38D6B370" w14:textId="48D069CE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016DFD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C:\Users\User\OneDrive\Desktop\solidworks projects\Wheel Chair\Part7.SLDPRT</w:t>
                  </w:r>
                </w:p>
                <w:p w14:paraId="1FAE9513" w14:textId="7CE55601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Aug  9 21:08:38 2022</w:t>
                  </w:r>
                </w:p>
              </w:tc>
            </w:tr>
            <w:tr w:rsidR="00C21A7B" w14:paraId="0CEA2A42" w14:textId="77777777" w:rsidTr="0056272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C266B8" w14:textId="57B34B08" w:rsidR="00C21A7B" w:rsidRDefault="00C21A7B" w:rsidP="00562729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Cut-Extrude2</w:t>
                  </w:r>
                </w:p>
                <w:p w14:paraId="72EB7BE1" w14:textId="4089D91A" w:rsidR="00C21A7B" w:rsidRPr="0044448A" w:rsidRDefault="00C21A7B" w:rsidP="00562729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035A903E" wp14:editId="6EA34F5E">
                        <wp:extent cx="1562735" cy="1311910"/>
                        <wp:effectExtent l="0" t="0" r="0" b="254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311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EFC5B2D" w14:textId="37E82541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55475C5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Mass:3.61492 kg</w:t>
                  </w:r>
                </w:p>
                <w:p w14:paraId="37771106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Volume:0.000463451 m^3</w:t>
                  </w:r>
                </w:p>
                <w:p w14:paraId="1C39AEA1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Density:7,800 kg/m^3</w:t>
                  </w:r>
                </w:p>
                <w:p w14:paraId="021C7DF4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Weight:35.4262 N</w:t>
                  </w:r>
                </w:p>
                <w:p w14:paraId="4242B1AD" w14:textId="6BED1A72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01D251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C:\Users\User\OneDrive\Desktop\solidworks projects\Wheel Chair\Part7.SLDPRT</w:t>
                  </w:r>
                </w:p>
                <w:p w14:paraId="13A71C02" w14:textId="19EE2ACB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Aug  9 21:08:38 2022</w:t>
                  </w:r>
                </w:p>
              </w:tc>
            </w:tr>
            <w:tr w:rsidR="00C21A7B" w14:paraId="1984154F" w14:textId="77777777" w:rsidTr="0056272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E63DBEE" w14:textId="692BF364" w:rsidR="00C21A7B" w:rsidRDefault="00C21A7B" w:rsidP="00562729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27F8E48C" w14:textId="0746B2E1" w:rsidR="00C21A7B" w:rsidRPr="0044448A" w:rsidRDefault="00C21A7B" w:rsidP="00562729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E4928FF" wp14:editId="21C5DB04">
                        <wp:extent cx="1562735" cy="1311910"/>
                        <wp:effectExtent l="0" t="0" r="0" b="2540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311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2649359" w14:textId="6CD37EA3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0C24CD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Mass:0.392071 kg</w:t>
                  </w:r>
                </w:p>
                <w:p w14:paraId="66B2685F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Volume:5.02655e-05 m^3</w:t>
                  </w:r>
                </w:p>
                <w:p w14:paraId="6DD6C8E9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Density:7,800 kg/m^3</w:t>
                  </w:r>
                </w:p>
                <w:p w14:paraId="1F012791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Weight:3.84229 N</w:t>
                  </w:r>
                </w:p>
                <w:p w14:paraId="3775718F" w14:textId="63E68ECD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A66323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C:\Users\User\OneDrive\Desktop\solidworks projects\Wheel Chair\Part8.SLDPRT</w:t>
                  </w:r>
                </w:p>
                <w:p w14:paraId="2F924594" w14:textId="5735FE52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Aug  9 21:10:20 2022</w:t>
                  </w:r>
                </w:p>
              </w:tc>
            </w:tr>
            <w:tr w:rsidR="00C21A7B" w14:paraId="25F9A8CA" w14:textId="77777777" w:rsidTr="0056272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B3249AB" w14:textId="78C17EAA" w:rsidR="00C21A7B" w:rsidRDefault="00C21A7B" w:rsidP="00562729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53411A62" w14:textId="49DC6ABD" w:rsidR="00C21A7B" w:rsidRPr="0044448A" w:rsidRDefault="00C21A7B" w:rsidP="00562729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7F7A4C3" wp14:editId="1B11E73B">
                        <wp:extent cx="1562735" cy="1311910"/>
                        <wp:effectExtent l="0" t="0" r="0" b="2540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311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39E05C9" w14:textId="575ED15B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0676116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Mass:0.392071 kg</w:t>
                  </w:r>
                </w:p>
                <w:p w14:paraId="38C9119F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Volume:5.02655e-05 m^3</w:t>
                  </w:r>
                </w:p>
                <w:p w14:paraId="1C8DBA47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Density:7,800 kg/m^3</w:t>
                  </w:r>
                </w:p>
                <w:p w14:paraId="418CDA44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Weight:3.84229 N</w:t>
                  </w:r>
                </w:p>
                <w:p w14:paraId="60509DE0" w14:textId="04300718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37B57E3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C:\Users\User\OneDrive\Desktop\solidworks projects\Wheel Chair\Part8.SLDPRT</w:t>
                  </w:r>
                </w:p>
                <w:p w14:paraId="0FC57A83" w14:textId="0DE79ABA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Aug  9 21:10:20 2022</w:t>
                  </w:r>
                </w:p>
              </w:tc>
            </w:tr>
            <w:tr w:rsidR="00C21A7B" w14:paraId="1FA46C76" w14:textId="77777777" w:rsidTr="0056272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5CD25DF" w14:textId="5C7E2691" w:rsidR="00C21A7B" w:rsidRDefault="00C21A7B" w:rsidP="00562729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5A32C9B5" w14:textId="54B5448E" w:rsidR="00C21A7B" w:rsidRPr="0044448A" w:rsidRDefault="00C21A7B" w:rsidP="00562729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913EFF3" wp14:editId="0AEE3850">
                        <wp:extent cx="1562735" cy="1311910"/>
                        <wp:effectExtent l="0" t="0" r="0" b="2540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311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70FB98" w14:textId="35F59A47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339091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Mass:0.392071 kg</w:t>
                  </w:r>
                </w:p>
                <w:p w14:paraId="10AAB427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Volume:5.02655e-05 m^3</w:t>
                  </w:r>
                </w:p>
                <w:p w14:paraId="196F8A20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Density:7,800 kg/m^3</w:t>
                  </w:r>
                </w:p>
                <w:p w14:paraId="53E5CFA5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Weight:3.84229 N</w:t>
                  </w:r>
                </w:p>
                <w:p w14:paraId="2E70E411" w14:textId="6712B63A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2C888FB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C:\Users\User\OneDrive\Desktop\solidworks projects\Wheel Chair\Part8.SLDPRT</w:t>
                  </w:r>
                </w:p>
                <w:p w14:paraId="3BEA1E97" w14:textId="523BE5B1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Aug  9 21:10:20 2022</w:t>
                  </w:r>
                </w:p>
              </w:tc>
            </w:tr>
            <w:tr w:rsidR="00C21A7B" w14:paraId="2018CE2F" w14:textId="77777777" w:rsidTr="0056272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E1AA09" w14:textId="05C96AFC" w:rsidR="00C21A7B" w:rsidRDefault="00C21A7B" w:rsidP="00562729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4944D377" w14:textId="770F28C3" w:rsidR="00C21A7B" w:rsidRPr="0044448A" w:rsidRDefault="00C21A7B" w:rsidP="00562729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B9BAC84" wp14:editId="6F2E22C6">
                        <wp:extent cx="1562735" cy="1311910"/>
                        <wp:effectExtent l="0" t="0" r="0" b="2540"/>
                        <wp:docPr id="16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311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0715EE9" w14:textId="4D9B968D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65AEDEB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Mass:0.392071 kg</w:t>
                  </w:r>
                </w:p>
                <w:p w14:paraId="04BAEE53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Volume:5.02655e-05 m^3</w:t>
                  </w:r>
                </w:p>
                <w:p w14:paraId="7BA2883F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Density:7,800 kg/m^3</w:t>
                  </w:r>
                </w:p>
                <w:p w14:paraId="51D0E435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Weight:3.84229 N</w:t>
                  </w:r>
                </w:p>
                <w:p w14:paraId="485309F4" w14:textId="2551E528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063DE3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C:\Users\User\OneDrive\Desktop\solidworks projects\Wheel Chair\Part8.SLDPRT</w:t>
                  </w:r>
                </w:p>
                <w:p w14:paraId="34B1B27A" w14:textId="7280E73B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Aug  9 21:10:20 2022</w:t>
                  </w:r>
                </w:p>
              </w:tc>
            </w:tr>
            <w:tr w:rsidR="00C21A7B" w14:paraId="7B3968A3" w14:textId="77777777" w:rsidTr="0056272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00B5E0" w14:textId="0CAF50CD" w:rsidR="00C21A7B" w:rsidRDefault="00C21A7B" w:rsidP="00562729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734E3221" w14:textId="0A20F916" w:rsidR="00C21A7B" w:rsidRPr="0044448A" w:rsidRDefault="00C21A7B" w:rsidP="00562729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2E00693B" wp14:editId="06517B52">
                        <wp:extent cx="1562735" cy="1311910"/>
                        <wp:effectExtent l="0" t="0" r="0" b="2540"/>
                        <wp:docPr id="17" name="Picture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311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9E62170" w14:textId="7DE57E16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29A259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Mass:0.392071 kg</w:t>
                  </w:r>
                </w:p>
                <w:p w14:paraId="5363CC51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Volume:5.02655e-05 m^3</w:t>
                  </w:r>
                </w:p>
                <w:p w14:paraId="07B52914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Density:7,800 kg/m^3</w:t>
                  </w:r>
                </w:p>
                <w:p w14:paraId="2AD90285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Weight:3.84229 N</w:t>
                  </w:r>
                </w:p>
                <w:p w14:paraId="2C9D8C7F" w14:textId="4BF5AC1F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587772F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C:\Users\User\OneDrive\Desktop\solidworks projects\Wheel Chair\Part8.SLDPRT</w:t>
                  </w:r>
                </w:p>
                <w:p w14:paraId="3323B091" w14:textId="58F40E74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Aug  9 21:10:20 2022</w:t>
                  </w:r>
                </w:p>
              </w:tc>
            </w:tr>
            <w:tr w:rsidR="00C21A7B" w14:paraId="12160EF6" w14:textId="77777777" w:rsidTr="0056272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C1267D" w14:textId="19583D8A" w:rsidR="00C21A7B" w:rsidRDefault="00C21A7B" w:rsidP="00562729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4BEE78FA" w14:textId="1149ABEE" w:rsidR="00C21A7B" w:rsidRPr="0044448A" w:rsidRDefault="00C21A7B" w:rsidP="00562729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2557DD6" wp14:editId="22EDF711">
                        <wp:extent cx="1562735" cy="1311910"/>
                        <wp:effectExtent l="0" t="0" r="0" b="2540"/>
                        <wp:docPr id="18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311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A3FA6C" w14:textId="7B039CEF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F954196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Mass:0.392071 kg</w:t>
                  </w:r>
                </w:p>
                <w:p w14:paraId="52C4CDD7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Volume:5.02655e-05 m^3</w:t>
                  </w:r>
                </w:p>
                <w:p w14:paraId="69698FC0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Density:7,800 kg/m^3</w:t>
                  </w:r>
                </w:p>
                <w:p w14:paraId="0F8080C8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Weight:3.84229 N</w:t>
                  </w:r>
                </w:p>
                <w:p w14:paraId="2BCAAE6B" w14:textId="11BCB536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6E76974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C:\Users\User\OneDrive\Desktop\solidworks projects\Wheel Chair\Part8.SLDPRT</w:t>
                  </w:r>
                </w:p>
                <w:p w14:paraId="199206A8" w14:textId="66C54D92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Aug  9 21:10:20 2022</w:t>
                  </w:r>
                </w:p>
              </w:tc>
            </w:tr>
            <w:tr w:rsidR="00C21A7B" w14:paraId="0DED39E1" w14:textId="77777777" w:rsidTr="0056272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E0F56F" w14:textId="32D2E639" w:rsidR="00C21A7B" w:rsidRDefault="00C21A7B" w:rsidP="00562729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2D3460EB" w14:textId="687813FC" w:rsidR="00C21A7B" w:rsidRPr="0044448A" w:rsidRDefault="00C21A7B" w:rsidP="00562729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1A3941E" wp14:editId="16E7E404">
                        <wp:extent cx="1562735" cy="1311910"/>
                        <wp:effectExtent l="0" t="0" r="0" b="2540"/>
                        <wp:docPr id="19" name="Picture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"/>
                                <pic:cNvPicPr/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311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D76D6AF" w14:textId="5080606F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561371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Mass:0.392071 kg</w:t>
                  </w:r>
                </w:p>
                <w:p w14:paraId="795E25BE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Volume:5.02655e-05 m^3</w:t>
                  </w:r>
                </w:p>
                <w:p w14:paraId="0544E842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Density:7,800 kg/m^3</w:t>
                  </w:r>
                </w:p>
                <w:p w14:paraId="64D7B110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Weight:3.84229 N</w:t>
                  </w:r>
                </w:p>
                <w:p w14:paraId="6316E412" w14:textId="3F8ED03E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6D5A07F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C:\Users\User\OneDrive\Desktop\solidworks projects\Wheel Chair\Part8.SLDPRT</w:t>
                  </w:r>
                </w:p>
                <w:p w14:paraId="003860FB" w14:textId="0C7AF564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Aug  9 21:10:20 2022</w:t>
                  </w:r>
                </w:p>
              </w:tc>
            </w:tr>
            <w:tr w:rsidR="00C21A7B" w14:paraId="4719B1F8" w14:textId="77777777" w:rsidTr="0056272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EFEF11" w14:textId="66B4FF57" w:rsidR="00C21A7B" w:rsidRDefault="00C21A7B" w:rsidP="00562729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77B30A8E" w14:textId="5D18F36B" w:rsidR="00C21A7B" w:rsidRPr="0044448A" w:rsidRDefault="00C21A7B" w:rsidP="00562729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13F2BCF" wp14:editId="0A05249F">
                        <wp:extent cx="1562735" cy="1311910"/>
                        <wp:effectExtent l="0" t="0" r="0" b="2540"/>
                        <wp:docPr id="20" name="Picture 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"/>
                                <pic:cNvPicPr/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311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A8F04F" w14:textId="5664C93A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C650FCA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Mass:0.392071 kg</w:t>
                  </w:r>
                </w:p>
                <w:p w14:paraId="07751584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Volume:5.02655e-05 m^3</w:t>
                  </w:r>
                </w:p>
                <w:p w14:paraId="3C0DF6FE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Density:7,800 kg/m^3</w:t>
                  </w:r>
                </w:p>
                <w:p w14:paraId="07459BB9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Weight:3.84229 N</w:t>
                  </w:r>
                </w:p>
                <w:p w14:paraId="2E17D0F4" w14:textId="7EC9300F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6435D2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C:\Users\User\OneDrive\Desktop\solidworks projects\Wheel Chair\Part8.SLDPRT</w:t>
                  </w:r>
                </w:p>
                <w:p w14:paraId="62B7FAB4" w14:textId="2A716F17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Aug  9 21:10:20 2022</w:t>
                  </w:r>
                </w:p>
              </w:tc>
            </w:tr>
            <w:tr w:rsidR="00C21A7B" w14:paraId="0CC9102A" w14:textId="77777777" w:rsidTr="0056272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11D039" w14:textId="51E100B3" w:rsidR="00C21A7B" w:rsidRDefault="00C21A7B" w:rsidP="00562729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316DF599" w14:textId="032731B8" w:rsidR="00C21A7B" w:rsidRPr="0044448A" w:rsidRDefault="00C21A7B" w:rsidP="00562729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1AB0B28" wp14:editId="10FA5BDC">
                        <wp:extent cx="1562735" cy="1311910"/>
                        <wp:effectExtent l="0" t="0" r="0" b="2540"/>
                        <wp:docPr id="21" name="Picture 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"/>
                                <pic:cNvPicPr/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311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273AEB8" w14:textId="42C89252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652C1F1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Mass:0.392071 kg</w:t>
                  </w:r>
                </w:p>
                <w:p w14:paraId="6CF249EC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Volume:5.02655e-05 m^3</w:t>
                  </w:r>
                </w:p>
                <w:p w14:paraId="09E4CC0C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Density:7,800 kg/m^3</w:t>
                  </w:r>
                </w:p>
                <w:p w14:paraId="7754EBE3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Weight:3.84229 N</w:t>
                  </w:r>
                </w:p>
                <w:p w14:paraId="0B02B545" w14:textId="29748D13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F34E6B8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C:\Users\User\OneDrive\Desktop\solidworks projects\Wheel Chair\Part8.SLDPRT</w:t>
                  </w:r>
                </w:p>
                <w:p w14:paraId="01F0C52D" w14:textId="6B83E58D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Aug  9 21:10:20 2022</w:t>
                  </w:r>
                </w:p>
              </w:tc>
            </w:tr>
            <w:tr w:rsidR="00C21A7B" w14:paraId="4833C5F4" w14:textId="77777777" w:rsidTr="0056272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6BA0223" w14:textId="7F112DE1" w:rsidR="00C21A7B" w:rsidRDefault="00C21A7B" w:rsidP="00562729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Cut-Extrude2</w:t>
                  </w:r>
                </w:p>
                <w:p w14:paraId="48F0CCD2" w14:textId="3BC67FD7" w:rsidR="00C21A7B" w:rsidRPr="0044448A" w:rsidRDefault="00C21A7B" w:rsidP="00562729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49232283" wp14:editId="6910F17E">
                        <wp:extent cx="1562735" cy="1311910"/>
                        <wp:effectExtent l="0" t="0" r="0" b="2540"/>
                        <wp:docPr id="22" name="Picture 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"/>
                                <pic:cNvPicPr/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311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EE7D26" w14:textId="6EB86E80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290C6E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Mass:21.3141 kg</w:t>
                  </w:r>
                </w:p>
                <w:p w14:paraId="7540D3ED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Volume:0.00273257 m^3</w:t>
                  </w:r>
                </w:p>
                <w:p w14:paraId="06B3D992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Density:7,800.02 kg/m^3</w:t>
                  </w:r>
                </w:p>
                <w:p w14:paraId="078BFBBA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Weight:208.878 N</w:t>
                  </w:r>
                </w:p>
                <w:p w14:paraId="50440FB1" w14:textId="3CAE58A8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64F4570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C:\Users\User\OneDrive\Desktop\solidworks projects\Wheel Chair\part 2.SLDPRT</w:t>
                  </w:r>
                </w:p>
                <w:p w14:paraId="5E1AE0ED" w14:textId="3A27C642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Aug  9 20:41:02 2022</w:t>
                  </w:r>
                </w:p>
              </w:tc>
            </w:tr>
            <w:tr w:rsidR="00C21A7B" w14:paraId="461BD03B" w14:textId="77777777" w:rsidTr="0056272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948F6FC" w14:textId="3A844406" w:rsidR="00C21A7B" w:rsidRDefault="00C21A7B" w:rsidP="00562729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Cut-Extrude2</w:t>
                  </w:r>
                </w:p>
                <w:p w14:paraId="5F37F41E" w14:textId="020087EF" w:rsidR="00C21A7B" w:rsidRPr="0044448A" w:rsidRDefault="00C21A7B" w:rsidP="00562729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96B8329" wp14:editId="4C94FA38">
                        <wp:extent cx="1562735" cy="1311910"/>
                        <wp:effectExtent l="0" t="0" r="0" b="2540"/>
                        <wp:docPr id="23" name="Picture 2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"/>
                                <pic:cNvPicPr/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311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09D032F" w14:textId="4F76E005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9EB109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Mass:21.3141 kg</w:t>
                  </w:r>
                </w:p>
                <w:p w14:paraId="28120660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Volume:0.00273257 m^3</w:t>
                  </w:r>
                </w:p>
                <w:p w14:paraId="3BA3F602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Density:7,800.02 kg/m^3</w:t>
                  </w:r>
                </w:p>
                <w:p w14:paraId="4DB956E8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Weight:208.878 N</w:t>
                  </w:r>
                </w:p>
                <w:p w14:paraId="228FE536" w14:textId="1C218A0A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A854A03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C:\Users\User\OneDrive\Desktop\solidworks projects\Wheel Chair\part 2.SLDPRT</w:t>
                  </w:r>
                </w:p>
                <w:p w14:paraId="055918DF" w14:textId="16753F6A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Aug  9 20:41:02 2022</w:t>
                  </w:r>
                </w:p>
              </w:tc>
            </w:tr>
            <w:tr w:rsidR="00C21A7B" w14:paraId="08D96485" w14:textId="77777777" w:rsidTr="0056272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EE5B0C" w14:textId="4CB70C14" w:rsidR="00C21A7B" w:rsidRDefault="00C21A7B" w:rsidP="00562729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Fillet1</w:t>
                  </w:r>
                </w:p>
                <w:p w14:paraId="6427AB75" w14:textId="7EE002DB" w:rsidR="00C21A7B" w:rsidRPr="0044448A" w:rsidRDefault="00C21A7B" w:rsidP="00562729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2DA762E" wp14:editId="717C4DB8">
                        <wp:extent cx="1562735" cy="1311910"/>
                        <wp:effectExtent l="0" t="0" r="0" b="2540"/>
                        <wp:docPr id="24" name="Picture 2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" name=""/>
                                <pic:cNvPicPr/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311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0E98803" w14:textId="20D6195E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A15F9A4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Mass:46.4003 kg</w:t>
                  </w:r>
                </w:p>
                <w:p w14:paraId="43CD53F4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Volume:0.00594875 m^3</w:t>
                  </w:r>
                </w:p>
                <w:p w14:paraId="10D332CA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Density:7,800 kg/m^3</w:t>
                  </w:r>
                </w:p>
                <w:p w14:paraId="4D36027C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Weight:454.723 N</w:t>
                  </w:r>
                </w:p>
                <w:p w14:paraId="7A13B321" w14:textId="1150360B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B1EA6C6" w14:textId="77777777" w:rsidR="00C21A7B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C:\Users\User\OneDrive\Desktop\solidworks projects\Wheel Chair\tyre.SLDPRT</w:t>
                  </w:r>
                </w:p>
                <w:p w14:paraId="60CBE33C" w14:textId="31F0B2BA" w:rsidR="00C21A7B" w:rsidRPr="0044448A" w:rsidRDefault="00C21A7B" w:rsidP="0056272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Aug  9 20:24:32 2022</w:t>
                  </w:r>
                </w:p>
              </w:tc>
            </w:tr>
            <w:tr w:rsidR="00C16188" w14:paraId="0275EB3D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CE6C56" w14:textId="79F1D1ED" w:rsidR="00C16188" w:rsidRDefault="00C21A7B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Fillet1</w:t>
                  </w:r>
                </w:p>
                <w:p w14:paraId="3B1EFC01" w14:textId="0E3C1D08" w:rsidR="004B3022" w:rsidRPr="0044448A" w:rsidRDefault="00C21A7B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33273CE" wp14:editId="0BA34E7B">
                        <wp:extent cx="1562735" cy="1311910"/>
                        <wp:effectExtent l="0" t="0" r="0" b="2540"/>
                        <wp:docPr id="25" name="Picture 2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" name=""/>
                                <pic:cNvPicPr/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311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B68742" w14:textId="63387734" w:rsidR="00C16188" w:rsidRPr="0044448A" w:rsidRDefault="00C21A7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93E06F" w14:textId="77777777" w:rsidR="00C21A7B" w:rsidRDefault="00C21A7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Mass:46.4003 kg</w:t>
                  </w:r>
                </w:p>
                <w:p w14:paraId="66B6DA5F" w14:textId="77777777" w:rsidR="00C21A7B" w:rsidRDefault="00C21A7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Volume:0.00594875 m^3</w:t>
                  </w:r>
                </w:p>
                <w:p w14:paraId="458FE128" w14:textId="77777777" w:rsidR="00C21A7B" w:rsidRDefault="00C21A7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Density:7,800 kg/m^3</w:t>
                  </w:r>
                </w:p>
                <w:p w14:paraId="753A569C" w14:textId="77777777" w:rsidR="00C21A7B" w:rsidRDefault="00C21A7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Weight:454.723 N</w:t>
                  </w:r>
                </w:p>
                <w:p w14:paraId="2B6FC119" w14:textId="3BBDA39B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BF7323C" w14:textId="77777777" w:rsidR="00C21A7B" w:rsidRDefault="00C21A7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C:\Users\User\OneDrive\Desktop\solidworks projects\Wheel Chair\tyre.SLDPRT</w:t>
                  </w:r>
                </w:p>
                <w:p w14:paraId="794FB8EA" w14:textId="354F1412" w:rsidR="00C16188" w:rsidRPr="0044448A" w:rsidRDefault="00C21A7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Aug  9 20:24:32 2022</w:t>
                  </w:r>
                </w:p>
              </w:tc>
            </w:tr>
          </w:tbl>
          <w:p w14:paraId="45007510" w14:textId="42ADADAA" w:rsidR="00FF408C" w:rsidRDefault="00FF408C" w:rsidP="00A96F2C"/>
        </w:tc>
      </w:tr>
    </w:tbl>
    <w:p w14:paraId="04251D0E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5E294F" w14:paraId="1807EE38" w14:textId="77777777" w:rsidTr="005E294F">
        <w:tc>
          <w:tcPr>
            <w:tcW w:w="11016" w:type="dxa"/>
          </w:tcPr>
          <w:p w14:paraId="1ED861ED" w14:textId="4EC277E4" w:rsidR="00B35001" w:rsidRPr="00B35001" w:rsidRDefault="00C21A7B" w:rsidP="00B35001">
            <w:pPr>
              <w:pStyle w:val="Heading1"/>
              <w:outlineLvl w:val="0"/>
            </w:pPr>
            <w:bookmarkStart w:id="6" w:name="_Toc122533395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189"/>
              <w:gridCol w:w="5349"/>
            </w:tblGrid>
            <w:tr w:rsidR="00B35001" w14:paraId="591F190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E3191A5" w14:textId="287CC7DD" w:rsidR="00B35001" w:rsidRDefault="00C21A7B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EAD4AE4" w14:textId="2B226638" w:rsidR="00B35001" w:rsidRDefault="00C21A7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1</w:t>
                  </w:r>
                </w:p>
              </w:tc>
            </w:tr>
            <w:tr w:rsidR="00C21A7B" w14:paraId="53E8BA9F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4D43F64" w14:textId="224C3C9B" w:rsidR="00C21A7B" w:rsidRDefault="00C21A7B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D90B7D2" w14:textId="61BDCDCA" w:rsidR="00C21A7B" w:rsidRDefault="00C21A7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C21A7B" w14:paraId="00B65843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5498AA9" w14:textId="6E64A5DA" w:rsidR="00C21A7B" w:rsidRDefault="00C21A7B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1597A52" w14:textId="263BA026" w:rsidR="00C21A7B" w:rsidRDefault="00C21A7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C21A7B" w14:paraId="64161EF3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122C0C9" w14:textId="3FAE3881" w:rsidR="00C21A7B" w:rsidRDefault="00C21A7B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D4AA7D9" w14:textId="19BA79BE" w:rsidR="00C21A7B" w:rsidRDefault="00C21A7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C21A7B" w14:paraId="7F33A2D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BD84A09" w14:textId="7AFA9519" w:rsidR="00C21A7B" w:rsidRDefault="00C21A7B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39D28D1" w14:textId="7A36EA79" w:rsidR="00C21A7B" w:rsidRDefault="00C21A7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C21A7B" w14:paraId="49BDE76F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F778A5E" w14:textId="15646EA9" w:rsidR="00C21A7B" w:rsidRDefault="00C21A7B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803ED92" w14:textId="48F5FAFF" w:rsidR="00C21A7B" w:rsidRDefault="00C21A7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C21A7B" w14:paraId="7B632AB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DE28EE2" w14:textId="266B7000" w:rsidR="00C21A7B" w:rsidRDefault="00C21A7B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790719A" w14:textId="02B473AA" w:rsidR="00C21A7B" w:rsidRDefault="00C21A7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C21A7B" w14:paraId="430F152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F5C3FC8" w14:textId="34AC2EC6" w:rsidR="00C21A7B" w:rsidRDefault="00C21A7B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107CB4D" w14:textId="4C8B2A16" w:rsidR="00C21A7B" w:rsidRDefault="00C21A7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C21A7B" w14:paraId="60C75F77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09C5E99" w14:textId="5BA64254" w:rsidR="00C21A7B" w:rsidRDefault="00C21A7B" w:rsidP="005E294F">
                  <w:proofErr w:type="spellStart"/>
                  <w:r>
                    <w:t>Inplane</w:t>
                  </w:r>
                  <w:proofErr w:type="spellEnd"/>
                  <w:r>
                    <w:t xml:space="preserve">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9E5D273" w14:textId="144B7226" w:rsidR="00C21A7B" w:rsidRDefault="00C21A7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C21A7B" w14:paraId="57AD6D85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ABEFC77" w14:textId="334F6B32" w:rsidR="00C21A7B" w:rsidRDefault="00C21A7B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BE83E5E" w14:textId="08D03BE1" w:rsidR="00C21A7B" w:rsidRDefault="00C21A7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C21A7B" w14:paraId="742899D9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56A73CC" w14:textId="54A30162" w:rsidR="00C21A7B" w:rsidRDefault="00C21A7B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FE94C80" w14:textId="0C78E7A5" w:rsidR="00C21A7B" w:rsidRDefault="00C21A7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C21A7B" w14:paraId="0AB67633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87A070C" w14:textId="14E13BB3" w:rsidR="00C21A7B" w:rsidRDefault="00C21A7B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C6D5DDA" w14:textId="1FBC0C35" w:rsidR="00C21A7B" w:rsidRDefault="00C21A7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C21A7B" w14:paraId="16602A1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94BBC90" w14:textId="023B40A6" w:rsidR="00C21A7B" w:rsidRDefault="00C21A7B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98D8CD3" w14:textId="362BCBB0" w:rsidR="00C21A7B" w:rsidRDefault="00C21A7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C21A7B" w14:paraId="56C5D983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F9540E8" w14:textId="7F366C60" w:rsidR="00C21A7B" w:rsidRDefault="00C21A7B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BE7CD91" w14:textId="65E88D64" w:rsidR="00C21A7B" w:rsidRDefault="00C21A7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C21A7B" w14:paraId="067D2AF8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1687108" w14:textId="0AE62E72" w:rsidR="00C21A7B" w:rsidRDefault="00C21A7B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EC4FF27" w14:textId="3B908C0A" w:rsidR="00C21A7B" w:rsidRDefault="00C21A7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C21A7B" w14:paraId="22BD9F91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BDD61B4" w14:textId="5F9F381E" w:rsidR="00C21A7B" w:rsidRDefault="00C21A7B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6FA1327" w14:textId="7A38CACF" w:rsidR="00C21A7B" w:rsidRDefault="00C21A7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C21A7B" w14:paraId="22FA5DB8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6E61DAD" w14:textId="79EA0F64" w:rsidR="00C21A7B" w:rsidRDefault="00C21A7B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50D1C10" w14:textId="235D6E55" w:rsidR="00C21A7B" w:rsidRDefault="00C21A7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(C:\Users\User\OneDrive\Desktop\solidworks projects\</w:t>
                  </w:r>
                  <w:proofErr w:type="gramStart"/>
                  <w:r>
                    <w:t>Wheel Chair</w:t>
                  </w:r>
                  <w:proofErr w:type="gramEnd"/>
                  <w:r>
                    <w:t>)</w:t>
                  </w:r>
                </w:p>
              </w:tc>
            </w:tr>
          </w:tbl>
          <w:p w14:paraId="6A960342" w14:textId="6C1F3CF2" w:rsidR="005E294F" w:rsidRDefault="005E294F" w:rsidP="00A96F2C"/>
        </w:tc>
      </w:tr>
      <w:bookmarkEnd w:id="1"/>
      <w:bookmarkEnd w:id="2"/>
      <w:bookmarkEnd w:id="3"/>
    </w:tbl>
    <w:p w14:paraId="034A9BC3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F33129" w14:paraId="47B596A9" w14:textId="77777777" w:rsidTr="00E80CD9">
        <w:tc>
          <w:tcPr>
            <w:tcW w:w="11016" w:type="dxa"/>
          </w:tcPr>
          <w:p w14:paraId="60462AE8" w14:textId="00718839" w:rsidR="00F33129" w:rsidRPr="00B35001" w:rsidRDefault="00C21A7B" w:rsidP="000A7C6B">
            <w:pPr>
              <w:pStyle w:val="Heading1"/>
              <w:outlineLvl w:val="0"/>
            </w:pPr>
            <w:bookmarkStart w:id="7" w:name="_Toc122533396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92"/>
              <w:gridCol w:w="5246"/>
            </w:tblGrid>
            <w:tr w:rsidR="00F33129" w14:paraId="76D0882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EE8E06B" w14:textId="3BC78808" w:rsidR="00F33129" w:rsidRDefault="00C21A7B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6F66D6B" w14:textId="3C4D02E3" w:rsidR="00F33129" w:rsidRDefault="00C21A7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C21A7B" w14:paraId="2F4EB3C7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89E3145" w14:textId="795397A1" w:rsidR="00C21A7B" w:rsidRDefault="00C21A7B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7D4F1D8" w14:textId="16ED007D" w:rsidR="00C21A7B" w:rsidRDefault="00C21A7B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C21A7B" w14:paraId="4316854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DADE4EC" w14:textId="5202B952" w:rsidR="00C21A7B" w:rsidRDefault="00C21A7B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3342905" w14:textId="4D8C6D28" w:rsidR="00C21A7B" w:rsidRDefault="00C21A7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C21A7B" w14:paraId="5541DA6B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F89964E" w14:textId="5A652A4A" w:rsidR="00C21A7B" w:rsidRDefault="00C21A7B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C57F43E" w14:textId="7614368A" w:rsidR="00C21A7B" w:rsidRDefault="00C21A7B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C21A7B" w14:paraId="677036E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EE49B6E" w14:textId="56F7B4E7" w:rsidR="00C21A7B" w:rsidRDefault="00C21A7B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32B83E7" w14:textId="77E3F275" w:rsidR="00C21A7B" w:rsidRDefault="00C21A7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353B86F8" w14:textId="518BE3C6" w:rsidR="00F33129" w:rsidRDefault="00F33129" w:rsidP="000A7C6B"/>
        </w:tc>
      </w:tr>
    </w:tbl>
    <w:p w14:paraId="1C619E93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6FB483D2" w14:textId="77777777" w:rsidTr="005273D5">
        <w:trPr>
          <w:trHeight w:val="4158"/>
        </w:trPr>
        <w:tc>
          <w:tcPr>
            <w:tcW w:w="11136" w:type="dxa"/>
          </w:tcPr>
          <w:p w14:paraId="680D2453" w14:textId="732BAA38" w:rsidR="00E80CD9" w:rsidRPr="00AC3438" w:rsidRDefault="00C21A7B" w:rsidP="000A7C6B">
            <w:pPr>
              <w:pStyle w:val="Heading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122533397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30CD6084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B376376" w14:textId="1D532893" w:rsidR="00E80CD9" w:rsidRPr="003E6C57" w:rsidRDefault="00C21A7B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6EF8180" w14:textId="65ACD032" w:rsidR="00E80CD9" w:rsidRPr="003E6C57" w:rsidRDefault="00C21A7B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D481152" w14:textId="1355624B" w:rsidR="00E80CD9" w:rsidRPr="003E6C57" w:rsidRDefault="00C21A7B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676B1759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14:paraId="51FC66BE" w14:textId="62369D62" w:rsidR="00E80CD9" w:rsidRPr="00577134" w:rsidRDefault="00C21A7B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64409669" wp14:editId="71E3EA81">
                        <wp:extent cx="1904365" cy="1598295"/>
                        <wp:effectExtent l="0" t="0" r="635" b="1905"/>
                        <wp:docPr id="26" name="Picture 2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" name=""/>
                                <pic:cNvPicPr/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5982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0D36435F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AFE691A" w14:textId="091DED8C" w:rsidR="00E80CD9" w:rsidRPr="00BE6656" w:rsidRDefault="00C21A7B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D1301BB" w14:textId="080132AC" w:rsidR="00E80CD9" w:rsidRPr="00BE6656" w:rsidRDefault="00C21A7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Cast Carbon Steel</w:t>
                        </w:r>
                      </w:p>
                    </w:tc>
                  </w:tr>
                  <w:tr w:rsidR="00C21A7B" w:rsidRPr="00577134" w14:paraId="0F478940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95EA968" w14:textId="46691F9C" w:rsidR="00C21A7B" w:rsidRDefault="00C21A7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F95C230" w14:textId="49EE88D3" w:rsidR="00C21A7B" w:rsidRDefault="00C21A7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C21A7B" w:rsidRPr="00577134" w14:paraId="39ADD228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2E055C7" w14:textId="5C64115C" w:rsidR="00C21A7B" w:rsidRDefault="00C21A7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347845E" w14:textId="05FAE58B" w:rsidR="00C21A7B" w:rsidRDefault="00C21A7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Max von Mises Stress</w:t>
                        </w:r>
                      </w:p>
                    </w:tc>
                  </w:tr>
                  <w:tr w:rsidR="00C21A7B" w:rsidRPr="00577134" w14:paraId="797C3075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AA99E7E" w14:textId="2C5BFAA8" w:rsidR="00C21A7B" w:rsidRDefault="00C21A7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8323731" w14:textId="5FABC623" w:rsidR="00C21A7B" w:rsidRDefault="00C21A7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2.48168e+08 N/m^2</w:t>
                        </w:r>
                      </w:p>
                    </w:tc>
                  </w:tr>
                  <w:tr w:rsidR="00C21A7B" w:rsidRPr="00577134" w14:paraId="756C28EA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13D5D43" w14:textId="516A9F47" w:rsidR="00C21A7B" w:rsidRDefault="00C21A7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A2FC382" w14:textId="026D53D1" w:rsidR="00C21A7B" w:rsidRDefault="00C21A7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4.82549e+08 N/m^2</w:t>
                        </w:r>
                      </w:p>
                    </w:tc>
                  </w:tr>
                  <w:tr w:rsidR="00C21A7B" w:rsidRPr="00577134" w14:paraId="0CC7A778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6A459AC" w14:textId="62704DDB" w:rsidR="00C21A7B" w:rsidRDefault="00C21A7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A1117B7" w14:textId="0967AB4B" w:rsidR="00C21A7B" w:rsidRDefault="00C21A7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2e+11 N/m^2</w:t>
                        </w:r>
                      </w:p>
                    </w:tc>
                  </w:tr>
                  <w:tr w:rsidR="00C21A7B" w:rsidRPr="00577134" w14:paraId="571E1AE7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521F43E" w14:textId="38FAE44A" w:rsidR="00C21A7B" w:rsidRDefault="00C21A7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2A3F5EC" w14:textId="0C14B298" w:rsidR="00C21A7B" w:rsidRDefault="00C21A7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0.32  </w:t>
                        </w:r>
                      </w:p>
                    </w:tc>
                  </w:tr>
                  <w:tr w:rsidR="00C21A7B" w:rsidRPr="00577134" w14:paraId="0B20B0F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E9CCA24" w14:textId="0032C8CF" w:rsidR="00C21A7B" w:rsidRDefault="00C21A7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003C16F" w14:textId="374E5A15" w:rsidR="00C21A7B" w:rsidRDefault="00C21A7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7,800 kg/m^3</w:t>
                        </w:r>
                      </w:p>
                    </w:tc>
                  </w:tr>
                  <w:tr w:rsidR="00C21A7B" w:rsidRPr="00577134" w14:paraId="5895A854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0BF9C4E" w14:textId="00678266" w:rsidR="00C21A7B" w:rsidRDefault="00C21A7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1DC3978" w14:textId="1E023B67" w:rsidR="00C21A7B" w:rsidRDefault="00C21A7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7.6e+10 N/m^2</w:t>
                        </w:r>
                      </w:p>
                    </w:tc>
                  </w:tr>
                  <w:tr w:rsidR="00C21A7B" w:rsidRPr="00577134" w14:paraId="391774C3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172D09B" w14:textId="53E72C6A" w:rsidR="00C21A7B" w:rsidRDefault="00C21A7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CB9A5B9" w14:textId="669FB499" w:rsidR="00C21A7B" w:rsidRDefault="00C21A7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1.2e-05 /Kelvin</w:t>
                        </w:r>
                      </w:p>
                    </w:tc>
                  </w:tr>
                </w:tbl>
                <w:p w14:paraId="75C33E4B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14:paraId="17C4B334" w14:textId="77777777" w:rsidR="00C21A7B" w:rsidRDefault="00C21A7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1(Sweep-Thin</w:t>
                  </w:r>
                  <w:proofErr w:type="gram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1)(</w:t>
                  </w:r>
                  <w:proofErr w:type="gram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Part3-1),</w:t>
                  </w:r>
                </w:p>
                <w:p w14:paraId="6C1FEA13" w14:textId="77777777" w:rsidR="00C21A7B" w:rsidRDefault="00C21A7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1(Sweep-Thin</w:t>
                  </w:r>
                  <w:proofErr w:type="gram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1)(</w:t>
                  </w:r>
                  <w:proofErr w:type="gram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Part3-2),</w:t>
                  </w:r>
                </w:p>
                <w:p w14:paraId="535DFDA0" w14:textId="77777777" w:rsidR="00C21A7B" w:rsidRDefault="00C21A7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1(Fillet</w:t>
                  </w:r>
                  <w:proofErr w:type="gram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1)(</w:t>
                  </w:r>
                  <w:proofErr w:type="gram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Part4-1),</w:t>
                  </w:r>
                </w:p>
                <w:p w14:paraId="0C7BAA42" w14:textId="77777777" w:rsidR="00C21A7B" w:rsidRDefault="00C21A7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1(Fillet</w:t>
                  </w:r>
                  <w:proofErr w:type="gram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1)(</w:t>
                  </w:r>
                  <w:proofErr w:type="gram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Part4-2),</w:t>
                  </w:r>
                </w:p>
                <w:p w14:paraId="3AF5F8B8" w14:textId="77777777" w:rsidR="00C21A7B" w:rsidRDefault="00C21A7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1(Mirror</w:t>
                  </w:r>
                  <w:proofErr w:type="gram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4)(</w:t>
                  </w:r>
                  <w:proofErr w:type="gram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Part5-1),</w:t>
                  </w:r>
                </w:p>
                <w:p w14:paraId="6540F1CB" w14:textId="77777777" w:rsidR="00C21A7B" w:rsidRDefault="00C21A7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1(Extrude-Thin</w:t>
                  </w:r>
                  <w:proofErr w:type="gram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1)(</w:t>
                  </w:r>
                  <w:proofErr w:type="gram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Part6-2),</w:t>
                  </w:r>
                </w:p>
                <w:p w14:paraId="2BB5201B" w14:textId="77777777" w:rsidR="00C21A7B" w:rsidRDefault="00C21A7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1(Cut-Extrude</w:t>
                  </w:r>
                  <w:proofErr w:type="gram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2)(</w:t>
                  </w:r>
                  <w:proofErr w:type="gram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Part7-1),</w:t>
                  </w:r>
                </w:p>
                <w:p w14:paraId="54223D66" w14:textId="77777777" w:rsidR="00C21A7B" w:rsidRDefault="00C21A7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1(Cut-Extrude</w:t>
                  </w:r>
                  <w:proofErr w:type="gram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2)(</w:t>
                  </w:r>
                  <w:proofErr w:type="gram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Part7-2),</w:t>
                  </w:r>
                </w:p>
                <w:p w14:paraId="7B193974" w14:textId="77777777" w:rsidR="00C21A7B" w:rsidRDefault="00C21A7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1(Boss-Extrude</w:t>
                  </w:r>
                  <w:proofErr w:type="gram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1)(</w:t>
                  </w:r>
                  <w:proofErr w:type="gram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Part8-1),</w:t>
                  </w:r>
                </w:p>
                <w:p w14:paraId="449AFC67" w14:textId="77777777" w:rsidR="00C21A7B" w:rsidRDefault="00C21A7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1(Boss-Extrude</w:t>
                  </w:r>
                  <w:proofErr w:type="gram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1)(</w:t>
                  </w:r>
                  <w:proofErr w:type="gram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Part8-10),</w:t>
                  </w:r>
                </w:p>
                <w:p w14:paraId="751A34B5" w14:textId="77777777" w:rsidR="00C21A7B" w:rsidRDefault="00C21A7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1(Boss-Extrude</w:t>
                  </w:r>
                  <w:proofErr w:type="gram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1)(</w:t>
                  </w:r>
                  <w:proofErr w:type="gram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Part8-2),</w:t>
                  </w:r>
                </w:p>
                <w:p w14:paraId="7FC0A8ED" w14:textId="77777777" w:rsidR="00C21A7B" w:rsidRDefault="00C21A7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1(Boss-Extrude</w:t>
                  </w:r>
                  <w:proofErr w:type="gram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1)(</w:t>
                  </w:r>
                  <w:proofErr w:type="gram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Part8-3),</w:t>
                  </w:r>
                </w:p>
                <w:p w14:paraId="1314C6DB" w14:textId="77777777" w:rsidR="00C21A7B" w:rsidRDefault="00C21A7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1(Boss-Extrude</w:t>
                  </w:r>
                  <w:proofErr w:type="gram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1)(</w:t>
                  </w:r>
                  <w:proofErr w:type="gram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Part8-5),</w:t>
                  </w:r>
                </w:p>
                <w:p w14:paraId="496DFF73" w14:textId="77777777" w:rsidR="00C21A7B" w:rsidRDefault="00C21A7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1(Boss-Extrude</w:t>
                  </w:r>
                  <w:proofErr w:type="gram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1)(</w:t>
                  </w:r>
                  <w:proofErr w:type="gram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Part8-6),</w:t>
                  </w:r>
                </w:p>
                <w:p w14:paraId="522025D0" w14:textId="77777777" w:rsidR="00C21A7B" w:rsidRDefault="00C21A7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1(Boss-Extrude</w:t>
                  </w:r>
                  <w:proofErr w:type="gram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1)(</w:t>
                  </w:r>
                  <w:proofErr w:type="gram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Part8-7),</w:t>
                  </w:r>
                </w:p>
                <w:p w14:paraId="536EEA36" w14:textId="77777777" w:rsidR="00C21A7B" w:rsidRDefault="00C21A7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1(Boss-Extrude</w:t>
                  </w:r>
                  <w:proofErr w:type="gram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1)(</w:t>
                  </w:r>
                  <w:proofErr w:type="gram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Part8-8),</w:t>
                  </w:r>
                </w:p>
                <w:p w14:paraId="09A5122D" w14:textId="77777777" w:rsidR="00C21A7B" w:rsidRDefault="00C21A7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1(Boss-Extrude</w:t>
                  </w:r>
                  <w:proofErr w:type="gram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1)(</w:t>
                  </w:r>
                  <w:proofErr w:type="gram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Part8-9),</w:t>
                  </w:r>
                </w:p>
                <w:p w14:paraId="35EFBC68" w14:textId="77777777" w:rsidR="00C21A7B" w:rsidRDefault="00C21A7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1(Cut-Extrude</w:t>
                  </w:r>
                  <w:proofErr w:type="gram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2)(</w:t>
                  </w:r>
                  <w:proofErr w:type="gram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part 2-1),</w:t>
                  </w:r>
                </w:p>
                <w:p w14:paraId="47E29578" w14:textId="77777777" w:rsidR="00C21A7B" w:rsidRDefault="00C21A7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1(Cut-Extrude</w:t>
                  </w:r>
                  <w:proofErr w:type="gram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2)(</w:t>
                  </w:r>
                  <w:proofErr w:type="gram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part 2-2),</w:t>
                  </w:r>
                </w:p>
                <w:p w14:paraId="6BF69C15" w14:textId="77777777" w:rsidR="00C21A7B" w:rsidRDefault="00C21A7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1(Fillet</w:t>
                  </w:r>
                  <w:proofErr w:type="gram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1)(</w:t>
                  </w:r>
                  <w:proofErr w:type="gram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tyre-1),</w:t>
                  </w:r>
                </w:p>
                <w:p w14:paraId="5E39B895" w14:textId="6ECEB98D" w:rsidR="00E80CD9" w:rsidRPr="00577134" w:rsidRDefault="00C21A7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1(Fillet</w:t>
                  </w:r>
                  <w:proofErr w:type="gram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1)(</w:t>
                  </w:r>
                  <w:proofErr w:type="gram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tyre-2)</w:t>
                  </w:r>
                </w:p>
              </w:tc>
            </w:tr>
            <w:tr w:rsidR="00E80CD9" w:rsidRPr="000841BF" w14:paraId="730B2D89" w14:textId="77777777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06D6A1D5" w14:textId="446884D3" w:rsidR="00E80CD9" w:rsidRPr="000841BF" w:rsidRDefault="00C21A7B" w:rsidP="000A7C6B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 xml:space="preserve">Curve </w:t>
                  </w:r>
                  <w:proofErr w:type="spellStart"/>
                  <w:proofErr w:type="gramStart"/>
                  <w:r>
                    <w:rPr>
                      <w:rStyle w:val="Strong"/>
                      <w:sz w:val="20"/>
                      <w:szCs w:val="20"/>
                    </w:rPr>
                    <w:t>Data:N</w:t>
                  </w:r>
                  <w:proofErr w:type="spellEnd"/>
                  <w:proofErr w:type="gramEnd"/>
                  <w:r>
                    <w:rPr>
                      <w:rStyle w:val="Strong"/>
                      <w:sz w:val="20"/>
                      <w:szCs w:val="20"/>
                    </w:rPr>
                    <w:t>/A</w:t>
                  </w:r>
                </w:p>
              </w:tc>
            </w:tr>
          </w:tbl>
          <w:p w14:paraId="55D1E113" w14:textId="50EF7E47" w:rsidR="00E80CD9" w:rsidRDefault="00E80CD9" w:rsidP="000A7C6B"/>
        </w:tc>
      </w:tr>
      <w:bookmarkEnd w:id="8"/>
      <w:bookmarkEnd w:id="9"/>
      <w:bookmarkEnd w:id="10"/>
    </w:tbl>
    <w:p w14:paraId="7B31FB08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34BE61AA" w14:textId="77777777" w:rsidTr="00452CBC">
        <w:tc>
          <w:tcPr>
            <w:tcW w:w="11016" w:type="dxa"/>
          </w:tcPr>
          <w:p w14:paraId="477869E7" w14:textId="4DC9E9D5" w:rsidR="005273D5" w:rsidRPr="00AF1A58" w:rsidRDefault="00C21A7B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122533398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p w14:paraId="018A4D82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C21A7B" w14:paraId="51A97CC5" w14:textId="77777777" w:rsidTr="00D0777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31CC2681" w14:textId="46549B85" w:rsidR="00C21A7B" w:rsidRPr="004E282D" w:rsidRDefault="00C21A7B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7FEDF821" w14:textId="28D87C13" w:rsidR="00C21A7B" w:rsidRPr="004E282D" w:rsidRDefault="00C21A7B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447EDB22" w14:textId="2A78971B" w:rsidR="00C21A7B" w:rsidRPr="004E282D" w:rsidRDefault="00C21A7B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C21A7B" w14:paraId="4D3099C1" w14:textId="77777777" w:rsidTr="00A934A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6E246E1A" w14:textId="7AD25916" w:rsidR="00C21A7B" w:rsidRPr="00F42DD1" w:rsidRDefault="00C21A7B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06A0C1CD" w14:textId="218864C4" w:rsidR="00C21A7B" w:rsidRPr="006208CB" w:rsidRDefault="00C21A7B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088E70DF" wp14:editId="4B21C893">
                        <wp:extent cx="1907540" cy="1600835"/>
                        <wp:effectExtent l="0" t="0" r="0" b="0"/>
                        <wp:docPr id="27" name="Picture 2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" name=""/>
                                <pic:cNvPicPr/>
                              </pic:nvPicPr>
                              <pic:blipFill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6008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C21A7B" w14:paraId="638F559D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66C1B16" w14:textId="4B30575E" w:rsidR="00C21A7B" w:rsidRPr="00BE6656" w:rsidRDefault="00C21A7B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4C57E8EB" w14:textId="1894843F" w:rsidR="00C21A7B" w:rsidRPr="00B77EA3" w:rsidRDefault="00C21A7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C21A7B" w14:paraId="75F4E7A5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F5C684B" w14:textId="4F679D0D" w:rsidR="00C21A7B" w:rsidRDefault="00C21A7B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719DB0A" w14:textId="5500DC28" w:rsidR="00C21A7B" w:rsidRDefault="00C21A7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C21A7B" w14:paraId="46FE6B15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DF57942" w14:textId="295EF0E7" w:rsidR="00C21A7B" w:rsidRDefault="00C21A7B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D39A1BC" w14:textId="3A4C9374" w:rsidR="00C21A7B" w:rsidRDefault="00C21A7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N</w:t>
                        </w:r>
                      </w:p>
                    </w:tc>
                  </w:tr>
                </w:tbl>
                <w:p w14:paraId="6D39604F" w14:textId="77777777" w:rsidR="00C21A7B" w:rsidRDefault="00C21A7B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581EE830" w14:textId="3BD92B71" w:rsidR="005273D5" w:rsidRDefault="005273D5" w:rsidP="000A7C6B">
            <w:pPr>
              <w:rPr>
                <w:rStyle w:val="Strong"/>
              </w:rPr>
            </w:pPr>
          </w:p>
        </w:tc>
      </w:tr>
    </w:tbl>
    <w:p w14:paraId="06B583A3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6C0919D1" w14:textId="77777777" w:rsidTr="005B3D16">
        <w:tc>
          <w:tcPr>
            <w:tcW w:w="11016" w:type="dxa"/>
          </w:tcPr>
          <w:p w14:paraId="7C87C5A0" w14:textId="4AB3105D" w:rsidR="00132707" w:rsidRDefault="00132707" w:rsidP="000A7C6B">
            <w:pPr>
              <w:pStyle w:val="Heading1"/>
              <w:outlineLvl w:val="0"/>
            </w:pPr>
            <w:r>
              <w:br w:type="page"/>
            </w:r>
            <w:bookmarkStart w:id="13" w:name="_Toc122533399"/>
            <w:r w:rsidR="00C21A7B">
              <w:t>Connector Definitions</w:t>
            </w:r>
            <w:bookmarkEnd w:id="13"/>
          </w:p>
          <w:p w14:paraId="63D9B977" w14:textId="52878997" w:rsidR="00132707" w:rsidRDefault="00C21A7B" w:rsidP="000A7C6B">
            <w:r>
              <w:t>No Data</w:t>
            </w:r>
          </w:p>
          <w:p w14:paraId="32ACEF63" w14:textId="15645529" w:rsidR="00EF37BF" w:rsidRPr="009C0A33" w:rsidRDefault="00EF37BF" w:rsidP="000A7C6B"/>
          <w:p w14:paraId="0AC35DCE" w14:textId="77777777" w:rsidR="000F2729" w:rsidRDefault="000F2729" w:rsidP="000A7C6B"/>
          <w:p w14:paraId="03F26B33" w14:textId="4523C7D5" w:rsidR="00E12C21" w:rsidRDefault="00E12C21" w:rsidP="000A7C6B"/>
          <w:p w14:paraId="2EA0DB48" w14:textId="3FED3055" w:rsidR="00132707" w:rsidRDefault="00132707" w:rsidP="000A7C6B"/>
        </w:tc>
      </w:tr>
    </w:tbl>
    <w:p w14:paraId="34305DC3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62CA51F7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A3BEE31" w14:textId="05E25BE1" w:rsidR="00104BD8" w:rsidRDefault="00C21A7B" w:rsidP="00C21A7B">
            <w:pPr>
              <w:pStyle w:val="Heading1"/>
            </w:pPr>
            <w:bookmarkStart w:id="14" w:name="_Toc122533400"/>
            <w:r>
              <w:t>Contact Information</w:t>
            </w:r>
            <w:bookmarkEnd w:id="14"/>
          </w:p>
          <w:p w14:paraId="782DB1AD" w14:textId="77777777"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20"/>
              <w:gridCol w:w="4067"/>
              <w:gridCol w:w="4067"/>
            </w:tblGrid>
            <w:tr w:rsidR="002B4DE8" w14:paraId="3ABDE309" w14:textId="77777777" w:rsidTr="00213D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C063EEC" w14:textId="285D99FD" w:rsidR="002B4DE8" w:rsidRDefault="00C21A7B" w:rsidP="00C16188">
                  <w:pPr>
                    <w:jc w:val="center"/>
                  </w:pPr>
                  <w:r>
                    <w:t>Contact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6A8ADFC" w14:textId="75AE6A0F" w:rsidR="002B4DE8" w:rsidRDefault="00C21A7B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Image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0279CF9" w14:textId="73E96DA7" w:rsidR="002B4DE8" w:rsidRDefault="00C21A7B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Properties</w:t>
                  </w:r>
                </w:p>
              </w:tc>
            </w:tr>
            <w:tr w:rsidR="002B4DE8" w14:paraId="6624AA97" w14:textId="77777777" w:rsidTr="003F226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1BB9D5F" w14:textId="460CB211" w:rsidR="002B4DE8" w:rsidRPr="00211C62" w:rsidRDefault="00C21A7B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Global Interaction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35911BD4" w14:textId="7BAB8E35" w:rsidR="002B4DE8" w:rsidRPr="000B04D4" w:rsidRDefault="00C21A7B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7F7B6F40" wp14:editId="1A24A5ED">
                        <wp:extent cx="2445385" cy="2052320"/>
                        <wp:effectExtent l="0" t="0" r="0" b="5080"/>
                        <wp:docPr id="28" name="Picture 2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" name=""/>
                                <pic:cNvPicPr/>
                              </pic:nvPicPr>
                              <pic:blipFill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20523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17091B" w14:paraId="36AC6ED4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AE57773" w14:textId="542DB826" w:rsidR="0017091B" w:rsidRPr="00BE6656" w:rsidRDefault="00C21A7B" w:rsidP="004F6DE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70242BAD" w14:textId="78FE79BF" w:rsidR="0017091B" w:rsidRPr="00BE6656" w:rsidRDefault="00C21A7B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Bonded</w:t>
                        </w:r>
                      </w:p>
                    </w:tc>
                  </w:tr>
                  <w:tr w:rsidR="00C21A7B" w14:paraId="4254CA5D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AF06183" w14:textId="49E4184B" w:rsidR="00C21A7B" w:rsidRDefault="00C21A7B" w:rsidP="004F6DE4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2D9A327" w14:textId="4E84CC2A" w:rsidR="00C21A7B" w:rsidRDefault="00C21A7B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 component(s)</w:t>
                        </w:r>
                      </w:p>
                    </w:tc>
                  </w:tr>
                  <w:tr w:rsidR="00C21A7B" w14:paraId="65C3A305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7103F1F" w14:textId="1D51DB5F" w:rsidR="00C21A7B" w:rsidRDefault="00C21A7B" w:rsidP="004F6DE4">
                        <w:pPr>
                          <w:jc w:val="right"/>
                        </w:pPr>
                        <w:r>
                          <w:t>Options: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5526A45" w14:textId="68599C35" w:rsidR="00C21A7B" w:rsidRDefault="00C21A7B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Independent mesh</w:t>
                        </w:r>
                      </w:p>
                    </w:tc>
                  </w:tr>
                </w:tbl>
                <w:p w14:paraId="102492E9" w14:textId="77777777"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45E8BAE2" w14:textId="2ACBBB32" w:rsidR="00104BD8" w:rsidRDefault="00104BD8" w:rsidP="000A7C6B">
            <w:pPr>
              <w:rPr>
                <w:rStyle w:val="A3"/>
              </w:rPr>
            </w:pPr>
          </w:p>
          <w:p w14:paraId="0C5638B6" w14:textId="77777777" w:rsidR="00104BD8" w:rsidRDefault="00104BD8" w:rsidP="000A7C6B"/>
        </w:tc>
      </w:tr>
    </w:tbl>
    <w:p w14:paraId="06B7653F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62EA2550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4B3E6AC" w14:textId="7B664B03" w:rsidR="00A61A59" w:rsidRDefault="00C21A7B" w:rsidP="000A7C6B">
            <w:pPr>
              <w:pStyle w:val="Heading1"/>
              <w:outlineLvl w:val="0"/>
            </w:pPr>
            <w:bookmarkStart w:id="15" w:name="_Toc122533401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5DE46D41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4A52495" w14:textId="4839018C" w:rsidR="00A9531D" w:rsidRDefault="00C21A7B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E7948A4" w14:textId="05431362" w:rsidR="00A9531D" w:rsidRDefault="00C21A7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C21A7B" w14:paraId="2625FA9C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CBDF71D" w14:textId="1A0C064B" w:rsidR="00C21A7B" w:rsidRDefault="00C21A7B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EBDE5CF" w14:textId="5A5A39FF" w:rsidR="00C21A7B" w:rsidRDefault="00C21A7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Curvature-based mesh</w:t>
                  </w:r>
                </w:p>
              </w:tc>
            </w:tr>
            <w:tr w:rsidR="00C21A7B" w14:paraId="7D7F6437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0ED6706" w14:textId="1B349089" w:rsidR="00C21A7B" w:rsidRDefault="00C21A7B" w:rsidP="00C16188">
                  <w:r>
                    <w:t>Jacobian points for High quality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E960D0D" w14:textId="4A99A9AA" w:rsidR="00C21A7B" w:rsidRDefault="00C21A7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16 Points</w:t>
                  </w:r>
                </w:p>
              </w:tc>
            </w:tr>
            <w:tr w:rsidR="00C21A7B" w14:paraId="25C43E59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3EA5E28" w14:textId="7498901B" w:rsidR="00C21A7B" w:rsidRDefault="00C21A7B" w:rsidP="00C16188">
                  <w:r>
                    <w:t>Maximum 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12AE5F2" w14:textId="1BDD495B" w:rsidR="00C21A7B" w:rsidRDefault="00C21A7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50.857 mm</w:t>
                  </w:r>
                </w:p>
              </w:tc>
            </w:tr>
            <w:tr w:rsidR="00C21A7B" w14:paraId="27B0F2D1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32E30F3" w14:textId="4A6013E4" w:rsidR="00C21A7B" w:rsidRDefault="00C21A7B" w:rsidP="00C16188">
                  <w:r>
                    <w:t>Minimum 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E18C7AC" w14:textId="62E7F51B" w:rsidR="00C21A7B" w:rsidRDefault="00C21A7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2.54285 mm</w:t>
                  </w:r>
                </w:p>
              </w:tc>
            </w:tr>
            <w:tr w:rsidR="00C21A7B" w14:paraId="68F80E6A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652E790" w14:textId="0F4DDF9D" w:rsidR="00C21A7B" w:rsidRDefault="00C21A7B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58A62AB" w14:textId="39883B1D" w:rsidR="00C21A7B" w:rsidRDefault="00C21A7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  <w:tr w:rsidR="00C21A7B" w14:paraId="32EABE47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353C0AB" w14:textId="72927518" w:rsidR="00C21A7B" w:rsidRDefault="00C21A7B" w:rsidP="00C16188">
                  <w:proofErr w:type="spellStart"/>
                  <w:r>
                    <w:t>Remesh</w:t>
                  </w:r>
                  <w:proofErr w:type="spellEnd"/>
                  <w:r>
                    <w:t xml:space="preserve"> failed parts independently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F134FD7" w14:textId="77A3089C" w:rsidR="00C21A7B" w:rsidRDefault="00C21A7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</w:tbl>
          <w:p w14:paraId="1F4040DD" w14:textId="77777777" w:rsidR="00690657" w:rsidRDefault="00690657" w:rsidP="00690657"/>
          <w:p w14:paraId="7F05277D" w14:textId="115FDFC7" w:rsidR="00A9531D" w:rsidRPr="00690657" w:rsidRDefault="00C21A7B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4B52C736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3C8D203" w14:textId="20919681" w:rsidR="007107BE" w:rsidRDefault="00C21A7B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A2D6A45" w14:textId="328E8006" w:rsidR="007107BE" w:rsidRDefault="00C21A7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45873</w:t>
                  </w:r>
                </w:p>
              </w:tc>
            </w:tr>
            <w:tr w:rsidR="00C21A7B" w14:paraId="7A044803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E925B6F" w14:textId="114B8604" w:rsidR="00C21A7B" w:rsidRDefault="00C21A7B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FCA96B3" w14:textId="196102B9" w:rsidR="00C21A7B" w:rsidRDefault="00C21A7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22307</w:t>
                  </w:r>
                </w:p>
              </w:tc>
            </w:tr>
            <w:tr w:rsidR="00C21A7B" w14:paraId="79BA399B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A46A756" w14:textId="7840F98C" w:rsidR="00C21A7B" w:rsidRDefault="00C21A7B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38E6B61" w14:textId="6FB27501" w:rsidR="00C21A7B" w:rsidRDefault="00C21A7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30.232</w:t>
                  </w:r>
                </w:p>
              </w:tc>
            </w:tr>
            <w:tr w:rsidR="00C21A7B" w14:paraId="3F03DB37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15BE30E" w14:textId="11FD9E48" w:rsidR="00C21A7B" w:rsidRDefault="00C21A7B" w:rsidP="00C16188">
                  <w:r>
                    <w:t xml:space="preserve">% </w:t>
                  </w:r>
                  <w:proofErr w:type="gramStart"/>
                  <w:r>
                    <w:t>of</w:t>
                  </w:r>
                  <w:proofErr w:type="gramEnd"/>
                  <w:r>
                    <w:t xml:space="preserve">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D227C35" w14:textId="49ADE6B4" w:rsidR="00C21A7B" w:rsidRDefault="00C21A7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67.2</w:t>
                  </w:r>
                </w:p>
              </w:tc>
            </w:tr>
            <w:tr w:rsidR="00C21A7B" w14:paraId="38FF6125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E281613" w14:textId="383EA966" w:rsidR="00C21A7B" w:rsidRDefault="00C21A7B" w:rsidP="00C16188">
                  <w:r>
                    <w:t>Percentage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2E3D216" w14:textId="56F5898B" w:rsidR="00C21A7B" w:rsidRDefault="00C21A7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1.4</w:t>
                  </w:r>
                </w:p>
              </w:tc>
            </w:tr>
            <w:tr w:rsidR="00C21A7B" w14:paraId="69E6AFF3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171AF88" w14:textId="51F8E102" w:rsidR="00C21A7B" w:rsidRDefault="00C21A7B" w:rsidP="00C16188">
                  <w:r>
                    <w:t>Percentage of distorted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167E5C5" w14:textId="53DCDA80" w:rsidR="00C21A7B" w:rsidRDefault="00C21A7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C21A7B" w14:paraId="7D317E8F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8B80CE5" w14:textId="6ED13EB7" w:rsidR="00C21A7B" w:rsidRDefault="00C21A7B" w:rsidP="00C16188">
                  <w:r>
                    <w:t>Time to complete mesh(</w:t>
                  </w:r>
                  <w:proofErr w:type="spellStart"/>
                  <w:proofErr w:type="gramStart"/>
                  <w:r>
                    <w:t>hh;mm</w:t>
                  </w:r>
                  <w:proofErr w:type="gramEnd"/>
                  <w:r>
                    <w:t>;ss</w:t>
                  </w:r>
                  <w:proofErr w:type="spellEnd"/>
                  <w:r>
                    <w:t xml:space="preserve">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7D3A36E" w14:textId="6C5FDB9A" w:rsidR="00C21A7B" w:rsidRDefault="00C21A7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00:00:03</w:t>
                  </w:r>
                </w:p>
              </w:tc>
            </w:tr>
            <w:tr w:rsidR="00C21A7B" w14:paraId="793ECD67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A5B7C54" w14:textId="795AD609" w:rsidR="00C21A7B" w:rsidRDefault="00C21A7B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2BD7503" w14:textId="77777777" w:rsidR="00C21A7B" w:rsidRDefault="00C21A7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D803B1" w14:paraId="477A6566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14:paraId="41B13CE8" w14:textId="043CE3BF" w:rsidR="00D803B1" w:rsidRDefault="00C21A7B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2EF9D195" wp14:editId="779E19CC">
                        <wp:extent cx="6711315" cy="4177665"/>
                        <wp:effectExtent l="0" t="0" r="0" b="0"/>
                        <wp:docPr id="29" name="Picture 2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" name=""/>
                                <pic:cNvPicPr/>
                              </pic:nvPicPr>
                              <pic:blipFill>
                                <a:blip r:embed="rId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41776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1C39727F" w14:textId="421A3CB5" w:rsidR="00A61A59" w:rsidRPr="00F077CB" w:rsidRDefault="00A61A59" w:rsidP="000A7C6B"/>
        </w:tc>
      </w:tr>
    </w:tbl>
    <w:p w14:paraId="4BA64A39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2C33D317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57A5695" w14:textId="71A67CD3" w:rsidR="002C53F9" w:rsidRDefault="00C21A7B" w:rsidP="000A7C6B">
            <w:pPr>
              <w:pStyle w:val="Heading1"/>
              <w:outlineLvl w:val="0"/>
            </w:pPr>
            <w:bookmarkStart w:id="16" w:name="_Toc122533402"/>
            <w:r>
              <w:t>Sensor Details</w:t>
            </w:r>
            <w:bookmarkEnd w:id="16"/>
          </w:p>
          <w:p w14:paraId="3115CBAF" w14:textId="78013D4A" w:rsidR="002C53F9" w:rsidRPr="00F077CB" w:rsidRDefault="00C21A7B" w:rsidP="000A7C6B">
            <w:r>
              <w:t>No Data</w:t>
            </w:r>
          </w:p>
        </w:tc>
      </w:tr>
    </w:tbl>
    <w:p w14:paraId="5B35DD04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10A9C077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329FF97F" w14:textId="10E47D66" w:rsidR="005F5B79" w:rsidRPr="000B04D4" w:rsidRDefault="00C21A7B" w:rsidP="00C21A7B">
            <w:pPr>
              <w:pStyle w:val="Heading1"/>
            </w:pPr>
            <w:bookmarkStart w:id="17" w:name="_Toc122533403"/>
            <w:r>
              <w:t>Resultant Forces</w:t>
            </w:r>
            <w:bookmarkEnd w:id="17"/>
          </w:p>
          <w:p w14:paraId="66C78E44" w14:textId="554882B6" w:rsidR="005F5B79" w:rsidRDefault="00C21A7B" w:rsidP="000A7C6B">
            <w:r>
              <w:t>No Data</w:t>
            </w:r>
          </w:p>
        </w:tc>
      </w:tr>
      <w:tr w:rsidR="005F5B79" w14:paraId="2CCFF6C8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5B494F13" w14:textId="59CB6472" w:rsidR="00C6072D" w:rsidRPr="000B04D4" w:rsidRDefault="00C6072D" w:rsidP="00C6072D">
            <w:pPr>
              <w:pStyle w:val="Heading2"/>
              <w:outlineLvl w:val="1"/>
            </w:pPr>
            <w:bookmarkStart w:id="18" w:name="_Toc243733151"/>
            <w:bookmarkStart w:id="19" w:name="_Toc245020119"/>
            <w:bookmarkStart w:id="20" w:name="_Toc245020151"/>
          </w:p>
          <w:p w14:paraId="259A5588" w14:textId="4314921B" w:rsidR="005F5B79" w:rsidRDefault="00C21A7B" w:rsidP="000A7C6B">
            <w:r>
              <w:t>No Data</w:t>
            </w:r>
          </w:p>
        </w:tc>
      </w:tr>
      <w:bookmarkEnd w:id="18"/>
      <w:bookmarkEnd w:id="19"/>
      <w:bookmarkEnd w:id="20"/>
    </w:tbl>
    <w:p w14:paraId="413B2F39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1AB441F5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ED412A3" w14:textId="1E55A113" w:rsidR="0050542D" w:rsidRPr="00C21A7B" w:rsidRDefault="00C21A7B" w:rsidP="00C21A7B">
            <w:pPr>
              <w:pStyle w:val="Heading1"/>
            </w:pPr>
            <w:bookmarkStart w:id="21" w:name="_Toc122533404"/>
            <w:r>
              <w:lastRenderedPageBreak/>
              <w:t>Beams</w:t>
            </w:r>
            <w:bookmarkEnd w:id="21"/>
          </w:p>
          <w:p w14:paraId="6F5B4007" w14:textId="58671673" w:rsidR="00EC2432" w:rsidRDefault="00C21A7B" w:rsidP="000A7C6B">
            <w:r>
              <w:rPr>
                <w:sz w:val="24"/>
                <w:szCs w:val="24"/>
              </w:rPr>
              <w:t>No Data</w:t>
            </w:r>
          </w:p>
        </w:tc>
      </w:tr>
    </w:tbl>
    <w:p w14:paraId="10531FC2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2A080804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5FF62174" w14:textId="5A6FA54B" w:rsidR="00EC2432" w:rsidRDefault="00C21A7B" w:rsidP="000A7C6B">
            <w:pPr>
              <w:pStyle w:val="Heading1"/>
              <w:outlineLvl w:val="0"/>
            </w:pPr>
            <w:bookmarkStart w:id="22" w:name="_Toc243733152"/>
            <w:bookmarkStart w:id="23" w:name="_Toc245020120"/>
            <w:bookmarkStart w:id="24" w:name="_Toc245020152"/>
            <w:bookmarkStart w:id="25" w:name="_Toc122533405"/>
            <w:r>
              <w:t>Study Results</w:t>
            </w:r>
            <w:bookmarkEnd w:id="25"/>
          </w:p>
          <w:p w14:paraId="0C944D8D" w14:textId="08251547" w:rsidR="00EC2432" w:rsidRPr="000B04D4" w:rsidRDefault="00C21A7B" w:rsidP="000A7C6B">
            <w:r>
              <w:t>No Data</w:t>
            </w:r>
          </w:p>
          <w:bookmarkEnd w:id="22"/>
          <w:bookmarkEnd w:id="23"/>
          <w:bookmarkEnd w:id="24"/>
          <w:p w14:paraId="272DFB22" w14:textId="67B4CD94" w:rsidR="00EC2432" w:rsidRDefault="00EC2432" w:rsidP="000A7C6B"/>
        </w:tc>
      </w:tr>
    </w:tbl>
    <w:p w14:paraId="112851EE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0B1701" w14:paraId="3BC60F43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0CEE223" w14:textId="3E730DDF" w:rsidR="000B1701" w:rsidRDefault="00C21A7B" w:rsidP="00C21A7B">
            <w:pPr>
              <w:pStyle w:val="Heading1"/>
            </w:pPr>
            <w:bookmarkStart w:id="26" w:name="_Toc122533406"/>
            <w:r>
              <w:t>Conclusion</w:t>
            </w:r>
            <w:bookmarkEnd w:id="26"/>
          </w:p>
        </w:tc>
      </w:tr>
    </w:tbl>
    <w:p w14:paraId="4D77BE42" w14:textId="029E216B" w:rsidR="00AC3438" w:rsidRPr="00AC3438" w:rsidRDefault="00AC3438" w:rsidP="00FE0924"/>
    <w:sectPr w:rsidR="00AC3438" w:rsidRPr="00AC3438" w:rsidSect="00C21A7B">
      <w:footerReference w:type="default" r:id="rId34"/>
      <w:footerReference w:type="first" r:id="rId35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3FD7F0" w14:textId="77777777" w:rsidR="00C21A7B" w:rsidRDefault="00C21A7B" w:rsidP="00F25CD7">
      <w:pPr>
        <w:spacing w:after="0" w:line="240" w:lineRule="auto"/>
      </w:pPr>
      <w:r>
        <w:separator/>
      </w:r>
    </w:p>
  </w:endnote>
  <w:endnote w:type="continuationSeparator" w:id="0">
    <w:p w14:paraId="6E48DE9C" w14:textId="77777777" w:rsidR="00C21A7B" w:rsidRDefault="00C21A7B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73"/>
      <w:gridCol w:w="3890"/>
      <w:gridCol w:w="4491"/>
      <w:gridCol w:w="546"/>
    </w:tblGrid>
    <w:tr w:rsidR="00DC4D2F" w14:paraId="2D9229B5" w14:textId="77777777" w:rsidTr="003E1AE9">
      <w:tc>
        <w:tcPr>
          <w:tcW w:w="867" w:type="pct"/>
        </w:tcPr>
        <w:p w14:paraId="752AC578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6092E0A7" wp14:editId="7DC15735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04E6909F" w14:textId="5F9B3226" w:rsidR="00DC4D2F" w:rsidRDefault="00C21A7B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1C46D957" w14:textId="25FD38F5" w:rsidR="00DC4D2F" w:rsidRDefault="00C21A7B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Simulation of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Assem</w:t>
          </w:r>
          <w:proofErr w:type="spellEnd"/>
        </w:p>
      </w:tc>
      <w:tc>
        <w:tcPr>
          <w:tcW w:w="0" w:type="auto"/>
          <w:vAlign w:val="bottom"/>
        </w:tcPr>
        <w:p w14:paraId="650C8D35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</w:tc>
    </w:tr>
  </w:tbl>
  <w:p w14:paraId="5B56DD78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5415A0C0" w14:textId="77777777" w:rsidTr="00BF0BC4">
      <w:tc>
        <w:tcPr>
          <w:tcW w:w="1908" w:type="dxa"/>
        </w:tcPr>
        <w:p w14:paraId="45E7659A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7D3B85B6" wp14:editId="6F8581E3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59319A10" w14:textId="6D62285B" w:rsidR="00DC4D2F" w:rsidRDefault="00C21A7B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5EF03ED6" w14:textId="195BBD6B" w:rsidR="00DC4D2F" w:rsidRDefault="00C21A7B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Simulation of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Assem</w:t>
          </w:r>
          <w:proofErr w:type="spellEnd"/>
        </w:p>
      </w:tc>
      <w:tc>
        <w:tcPr>
          <w:tcW w:w="360" w:type="dxa"/>
          <w:vAlign w:val="bottom"/>
        </w:tcPr>
        <w:p w14:paraId="41A78E94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5CC4CF8C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050C1F" w14:textId="77777777" w:rsidR="00C21A7B" w:rsidRDefault="00C21A7B" w:rsidP="00F25CD7">
      <w:pPr>
        <w:spacing w:after="0" w:line="240" w:lineRule="auto"/>
      </w:pPr>
      <w:r>
        <w:separator/>
      </w:r>
    </w:p>
  </w:footnote>
  <w:footnote w:type="continuationSeparator" w:id="0">
    <w:p w14:paraId="53971772" w14:textId="77777777" w:rsidR="00C21A7B" w:rsidRDefault="00C21A7B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OwNLI0MDexMDU1M7NQ0lEKTi0uzszPAykwrAUAvykUhSwAAAA="/>
  </w:docVars>
  <w:rsids>
    <w:rsidRoot w:val="00C21A7B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C6D8B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C6EA8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0818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C7F1D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1A7B"/>
    <w:rsid w:val="00C24E90"/>
    <w:rsid w:val="00C27B5D"/>
    <w:rsid w:val="00C310C7"/>
    <w:rsid w:val="00C40756"/>
    <w:rsid w:val="00C45CCE"/>
    <w:rsid w:val="00C6072D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379D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6665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4DB85"/>
  <w15:docId w15:val="{156A7AE1-1F84-4B32-AA0A-F76A91C15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34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footer" Target="footer2.xml"/><Relationship Id="rId8" Type="http://schemas.openxmlformats.org/officeDocument/2006/relationships/image" Target="media/image2.jp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46AAC7-2917-4F5C-B83C-F13ED3BB5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1</TotalTime>
  <Pages>14</Pages>
  <Words>1296</Words>
  <Characters>7389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8668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User</dc:creator>
  <cp:lastModifiedBy>Sazzad sarker</cp:lastModifiedBy>
  <cp:revision>1</cp:revision>
  <dcterms:created xsi:type="dcterms:W3CDTF">2022-12-21T10:41:00Z</dcterms:created>
  <dcterms:modified xsi:type="dcterms:W3CDTF">2022-12-21T10:42:00Z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2022-12-21T10:42:56Z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f85f8b5e-eb46-4b14-a001-31ca6eaa98fc</vt:lpwstr>
  </property>
  <property fmtid="{D5CDD505-2E9C-101B-9397-08002B2CF9AE}" pid="7" name="MSIP_Label_defa4170-0d19-0005-0004-bc88714345d2_ActionId">
    <vt:lpwstr>c08dbfde-72ea-4d01-84bd-cbf96a1011f2</vt:lpwstr>
  </property>
  <property fmtid="{D5CDD505-2E9C-101B-9397-08002B2CF9AE}" pid="8" name="MSIP_Label_defa4170-0d19-0005-0004-bc88714345d2_ContentBits">
    <vt:lpwstr>0</vt:lpwstr>
  </property>
</Properties>
</file>